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05588863" w:displacedByCustomXml="next"/>
    <w:sdt>
      <w:sdtPr>
        <w:rPr>
          <w:rFonts w:asciiTheme="majorHAnsi" w:eastAsiaTheme="majorEastAsia" w:hAnsiTheme="majorHAnsi" w:cstheme="minorHAnsi"/>
          <w:color w:val="1481AB" w:themeColor="accent1" w:themeShade="BF"/>
          <w:sz w:val="22"/>
          <w:szCs w:val="32"/>
        </w:rPr>
        <w:id w:val="-1757356263"/>
        <w:docPartObj>
          <w:docPartGallery w:val="Cover Pages"/>
          <w:docPartUnique/>
        </w:docPartObj>
      </w:sdtPr>
      <w:sdtEndPr>
        <w:rPr>
          <w:rFonts w:asciiTheme="minorHAnsi" w:eastAsiaTheme="minorEastAsia" w:hAnsiTheme="minorHAnsi" w:cstheme="minorBidi"/>
          <w:color w:val="auto"/>
          <w:sz w:val="20"/>
          <w:szCs w:val="20"/>
        </w:rPr>
      </w:sdtEndPr>
      <w:sdtContent>
        <w:p w14:paraId="7AEEF0D0" w14:textId="77777777" w:rsidR="00587C95" w:rsidRPr="007014CB" w:rsidRDefault="00587C95" w:rsidP="007014CB">
          <w:pPr>
            <w:spacing w:after="0" w:line="240" w:lineRule="auto"/>
            <w:rPr>
              <w:rFonts w:cstheme="minorHAnsi"/>
              <w:sz w:val="22"/>
            </w:rPr>
          </w:pPr>
          <w:r w:rsidRPr="007014CB">
            <w:rPr>
              <w:rFonts w:cstheme="minorHAnsi"/>
              <w:noProof/>
              <w:sz w:val="22"/>
              <w:lang w:eastAsia="sv-SE"/>
            </w:rPr>
            <mc:AlternateContent>
              <mc:Choice Requires="wpg">
                <w:drawing>
                  <wp:anchor distT="0" distB="0" distL="114300" distR="114300" simplePos="0" relativeHeight="251662336" behindDoc="0" locked="0" layoutInCell="1" allowOverlap="1" wp14:anchorId="75BD8B44" wp14:editId="0394952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274E7C2"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7014CB">
            <w:rPr>
              <w:rFonts w:cstheme="minorHAnsi"/>
              <w:noProof/>
              <w:sz w:val="22"/>
              <w:lang w:eastAsia="sv-SE"/>
            </w:rPr>
            <mc:AlternateContent>
              <mc:Choice Requires="wps">
                <w:drawing>
                  <wp:anchor distT="0" distB="0" distL="114300" distR="114300" simplePos="0" relativeHeight="251660288" behindDoc="0" locked="0" layoutInCell="1" allowOverlap="1" wp14:anchorId="762AF745" wp14:editId="695D06C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BECDF9" w14:textId="05AB0CE2" w:rsidR="0017666A" w:rsidRPr="00853C9B" w:rsidRDefault="00853C9B">
                                    <w:pPr>
                                      <w:pStyle w:val="Ingetavstnd"/>
                                      <w:jc w:val="right"/>
                                      <w:rPr>
                                        <w:color w:val="595959" w:themeColor="text1" w:themeTint="A6"/>
                                        <w:sz w:val="28"/>
                                        <w:szCs w:val="28"/>
                                      </w:rPr>
                                    </w:pPr>
                                    <w:r w:rsidRPr="00853C9B">
                                      <w:rPr>
                                        <w:color w:val="595959" w:themeColor="text1" w:themeTint="A6"/>
                                        <w:sz w:val="28"/>
                                        <w:szCs w:val="28"/>
                                      </w:rPr>
                                      <w:t>Detta är en produkt f</w:t>
                                    </w:r>
                                    <w:r>
                                      <w:rPr>
                                        <w:color w:val="595959" w:themeColor="text1" w:themeTint="A6"/>
                                        <w:sz w:val="28"/>
                                        <w:szCs w:val="28"/>
                                      </w:rPr>
                                      <w:t>rån Kvalitetsdokument.se</w:t>
                                    </w:r>
                                  </w:p>
                                </w:sdtContent>
                              </w:sdt>
                              <w:p w14:paraId="39F09F7A" w14:textId="77777777" w:rsidR="0017666A" w:rsidRPr="0081136F" w:rsidRDefault="00000000">
                                <w:pPr>
                                  <w:pStyle w:val="Ingetavstnd"/>
                                  <w:jc w:val="right"/>
                                  <w:rPr>
                                    <w:color w:val="595959" w:themeColor="text1" w:themeTint="A6"/>
                                    <w:sz w:val="18"/>
                                    <w:szCs w:val="18"/>
                                    <w:lang w:val="da-DK"/>
                                  </w:rPr>
                                </w:pPr>
                                <w:sdt>
                                  <w:sdtPr>
                                    <w:rPr>
                                      <w:color w:val="595959" w:themeColor="text1" w:themeTint="A6"/>
                                      <w:sz w:val="18"/>
                                      <w:szCs w:val="18"/>
                                      <w:lang w:val="da-DK"/>
                                    </w:rPr>
                                    <w:alias w:val="E-post"/>
                                    <w:tag w:val="E-post"/>
                                    <w:id w:val="942260680"/>
                                    <w:dataBinding w:prefixMappings="xmlns:ns0='http://schemas.microsoft.com/office/2006/coverPageProps' " w:xpath="/ns0:CoverPageProperties[1]/ns0:CompanyEmail[1]" w:storeItemID="{55AF091B-3C7A-41E3-B477-F2FDAA23CFDA}"/>
                                    <w:text/>
                                  </w:sdtPr>
                                  <w:sdtContent>
                                    <w:r w:rsidR="00D4782C" w:rsidRPr="0081136F">
                                      <w:rPr>
                                        <w:color w:val="595959" w:themeColor="text1" w:themeTint="A6"/>
                                        <w:sz w:val="18"/>
                                        <w:szCs w:val="18"/>
                                        <w:lang w:val="da-DK"/>
                                      </w:rPr>
                                      <w:t>dokument</w:t>
                                    </w:r>
                                    <w:r w:rsidR="0017666A" w:rsidRPr="0081136F">
                                      <w:rPr>
                                        <w:color w:val="595959" w:themeColor="text1" w:themeTint="A6"/>
                                        <w:sz w:val="18"/>
                                        <w:szCs w:val="18"/>
                                        <w:lang w:val="da-DK"/>
                                      </w:rPr>
                                      <w:t>@kvalitets</w:t>
                                    </w:r>
                                    <w:r w:rsidR="00D4782C" w:rsidRPr="0081136F">
                                      <w:rPr>
                                        <w:color w:val="595959" w:themeColor="text1" w:themeTint="A6"/>
                                        <w:sz w:val="18"/>
                                        <w:szCs w:val="18"/>
                                        <w:lang w:val="da-DK"/>
                                      </w:rPr>
                                      <w:t>gruppen.com</w:t>
                                    </w:r>
                                  </w:sdtContent>
                                </w:sdt>
                              </w:p>
                              <w:p w14:paraId="5F22D2E0" w14:textId="77777777" w:rsidR="0017666A" w:rsidRDefault="0017666A" w:rsidP="00587C95">
                                <w:pPr>
                                  <w:spacing w:after="0" w:line="240" w:lineRule="auto"/>
                                  <w:jc w:val="right"/>
                                  <w:rPr>
                                    <w:bCs/>
                                    <w:color w:val="0000FF"/>
                                    <w:u w:val="single"/>
                                    <w:lang w:eastAsia="sv-SE"/>
                                  </w:rPr>
                                </w:pPr>
                                <w:r>
                                  <w:rPr>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lang w:eastAsia="sv-SE"/>
                                  </w:rPr>
                                  <w:t xml:space="preserve"> </w:t>
                                </w:r>
                                <w:bookmarkStart w:id="1" w:name="_Hlk497458975"/>
                                <w:r>
                                  <w:fldChar w:fldCharType="begin"/>
                                </w:r>
                                <w:r w:rsidR="00D4782C">
                                  <w:instrText>HYPERLINK "https://kvalitetsgruppen.com/"</w:instrText>
                                </w:r>
                                <w:r>
                                  <w:fldChar w:fldCharType="separate"/>
                                </w:r>
                                <w:r>
                                  <w:rPr>
                                    <w:rStyle w:val="Hyperlnk"/>
                                    <w:color w:val="0000FF"/>
                                    <w:lang w:eastAsia="sv-SE"/>
                                  </w:rPr>
                                  <w:t>Kvalitetsgrupppen.com</w:t>
                                </w:r>
                                <w:r>
                                  <w:fldChar w:fldCharType="end"/>
                                </w:r>
                                <w:bookmarkEnd w:id="1"/>
                              </w:p>
                              <w:p w14:paraId="5600C71F" w14:textId="77777777" w:rsidR="0017666A" w:rsidRDefault="0017666A">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62AF745"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BECDF9" w14:textId="05AB0CE2" w:rsidR="0017666A" w:rsidRPr="00853C9B" w:rsidRDefault="00853C9B">
                              <w:pPr>
                                <w:pStyle w:val="Ingetavstnd"/>
                                <w:jc w:val="right"/>
                                <w:rPr>
                                  <w:color w:val="595959" w:themeColor="text1" w:themeTint="A6"/>
                                  <w:sz w:val="28"/>
                                  <w:szCs w:val="28"/>
                                </w:rPr>
                              </w:pPr>
                              <w:r w:rsidRPr="00853C9B">
                                <w:rPr>
                                  <w:color w:val="595959" w:themeColor="text1" w:themeTint="A6"/>
                                  <w:sz w:val="28"/>
                                  <w:szCs w:val="28"/>
                                </w:rPr>
                                <w:t>Detta är en produkt f</w:t>
                              </w:r>
                              <w:r>
                                <w:rPr>
                                  <w:color w:val="595959" w:themeColor="text1" w:themeTint="A6"/>
                                  <w:sz w:val="28"/>
                                  <w:szCs w:val="28"/>
                                </w:rPr>
                                <w:t>rån Kvalitetsdokument.se</w:t>
                              </w:r>
                            </w:p>
                          </w:sdtContent>
                        </w:sdt>
                        <w:p w14:paraId="39F09F7A" w14:textId="77777777" w:rsidR="0017666A" w:rsidRPr="0081136F" w:rsidRDefault="00000000">
                          <w:pPr>
                            <w:pStyle w:val="Ingetavstnd"/>
                            <w:jc w:val="right"/>
                            <w:rPr>
                              <w:color w:val="595959" w:themeColor="text1" w:themeTint="A6"/>
                              <w:sz w:val="18"/>
                              <w:szCs w:val="18"/>
                              <w:lang w:val="da-DK"/>
                            </w:rPr>
                          </w:pPr>
                          <w:sdt>
                            <w:sdtPr>
                              <w:rPr>
                                <w:color w:val="595959" w:themeColor="text1" w:themeTint="A6"/>
                                <w:sz w:val="18"/>
                                <w:szCs w:val="18"/>
                                <w:lang w:val="da-DK"/>
                              </w:rPr>
                              <w:alias w:val="E-post"/>
                              <w:tag w:val="E-post"/>
                              <w:id w:val="942260680"/>
                              <w:dataBinding w:prefixMappings="xmlns:ns0='http://schemas.microsoft.com/office/2006/coverPageProps' " w:xpath="/ns0:CoverPageProperties[1]/ns0:CompanyEmail[1]" w:storeItemID="{55AF091B-3C7A-41E3-B477-F2FDAA23CFDA}"/>
                              <w:text/>
                            </w:sdtPr>
                            <w:sdtContent>
                              <w:r w:rsidR="00D4782C" w:rsidRPr="0081136F">
                                <w:rPr>
                                  <w:color w:val="595959" w:themeColor="text1" w:themeTint="A6"/>
                                  <w:sz w:val="18"/>
                                  <w:szCs w:val="18"/>
                                  <w:lang w:val="da-DK"/>
                                </w:rPr>
                                <w:t>dokument</w:t>
                              </w:r>
                              <w:r w:rsidR="0017666A" w:rsidRPr="0081136F">
                                <w:rPr>
                                  <w:color w:val="595959" w:themeColor="text1" w:themeTint="A6"/>
                                  <w:sz w:val="18"/>
                                  <w:szCs w:val="18"/>
                                  <w:lang w:val="da-DK"/>
                                </w:rPr>
                                <w:t>@kvalitets</w:t>
                              </w:r>
                              <w:r w:rsidR="00D4782C" w:rsidRPr="0081136F">
                                <w:rPr>
                                  <w:color w:val="595959" w:themeColor="text1" w:themeTint="A6"/>
                                  <w:sz w:val="18"/>
                                  <w:szCs w:val="18"/>
                                  <w:lang w:val="da-DK"/>
                                </w:rPr>
                                <w:t>gruppen.com</w:t>
                              </w:r>
                            </w:sdtContent>
                          </w:sdt>
                        </w:p>
                        <w:p w14:paraId="5F22D2E0" w14:textId="77777777" w:rsidR="0017666A" w:rsidRDefault="0017666A" w:rsidP="00587C95">
                          <w:pPr>
                            <w:spacing w:after="0" w:line="240" w:lineRule="auto"/>
                            <w:jc w:val="right"/>
                            <w:rPr>
                              <w:bCs/>
                              <w:color w:val="0000FF"/>
                              <w:u w:val="single"/>
                              <w:lang w:eastAsia="sv-SE"/>
                            </w:rPr>
                          </w:pPr>
                          <w:r>
                            <w:rPr>
                              <w:color w:val="595959" w:themeColor="text1" w:themeTint="A6"/>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lang w:eastAsia="sv-SE"/>
                            </w:rPr>
                            <w:t xml:space="preserve"> </w:t>
                          </w:r>
                          <w:bookmarkStart w:id="2" w:name="_Hlk497458975"/>
                          <w:r>
                            <w:fldChar w:fldCharType="begin"/>
                          </w:r>
                          <w:r w:rsidR="00D4782C">
                            <w:instrText>HYPERLINK "https://kvalitetsgruppen.com/"</w:instrText>
                          </w:r>
                          <w:r>
                            <w:fldChar w:fldCharType="separate"/>
                          </w:r>
                          <w:r>
                            <w:rPr>
                              <w:rStyle w:val="Hyperlnk"/>
                              <w:color w:val="0000FF"/>
                              <w:lang w:eastAsia="sv-SE"/>
                            </w:rPr>
                            <w:t>Kvalitetsgrupppen.com</w:t>
                          </w:r>
                          <w:r>
                            <w:fldChar w:fldCharType="end"/>
                          </w:r>
                          <w:bookmarkEnd w:id="2"/>
                        </w:p>
                        <w:p w14:paraId="5600C71F" w14:textId="77777777" w:rsidR="0017666A" w:rsidRDefault="0017666A">
                          <w:pPr>
                            <w:pStyle w:val="Ingetavstnd"/>
                            <w:jc w:val="right"/>
                            <w:rPr>
                              <w:color w:val="595959" w:themeColor="text1" w:themeTint="A6"/>
                              <w:sz w:val="18"/>
                              <w:szCs w:val="18"/>
                            </w:rPr>
                          </w:pPr>
                        </w:p>
                      </w:txbxContent>
                    </v:textbox>
                    <w10:wrap type="square" anchorx="page" anchory="page"/>
                  </v:shape>
                </w:pict>
              </mc:Fallback>
            </mc:AlternateContent>
          </w:r>
          <w:r w:rsidRPr="007014CB">
            <w:rPr>
              <w:rFonts w:cstheme="minorHAnsi"/>
              <w:noProof/>
              <w:sz w:val="22"/>
              <w:lang w:eastAsia="sv-SE"/>
            </w:rPr>
            <mc:AlternateContent>
              <mc:Choice Requires="wps">
                <w:drawing>
                  <wp:anchor distT="0" distB="0" distL="114300" distR="114300" simplePos="0" relativeHeight="251659264" behindDoc="0" locked="0" layoutInCell="1" allowOverlap="1" wp14:anchorId="30DAE6AD" wp14:editId="58D04C8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24BEE" w14:textId="7D56B7E0" w:rsidR="0017666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3C9B">
                                      <w:rPr>
                                        <w:caps/>
                                        <w:color w:val="1CADE4" w:themeColor="accent1"/>
                                        <w:sz w:val="64"/>
                                        <w:szCs w:val="64"/>
                                      </w:rPr>
                                      <w:t>Säkerhetskontroll</w:t>
                                    </w:r>
                                  </w:sdtContent>
                                </w:sdt>
                              </w:p>
                              <w:p w14:paraId="16579E23" w14:textId="13CD70EF" w:rsidR="0017666A" w:rsidRPr="00B964C9" w:rsidRDefault="00000000">
                                <w:pPr>
                                  <w:jc w:val="right"/>
                                  <w:rPr>
                                    <w:smallCaps/>
                                    <w:color w:val="404040" w:themeColor="text1" w:themeTint="BF"/>
                                    <w:sz w:val="32"/>
                                    <w:szCs w:val="32"/>
                                  </w:rPr>
                                </w:pPr>
                                <w:sdt>
                                  <w:sdtPr>
                                    <w:rPr>
                                      <w:color w:val="404040" w:themeColor="text1" w:themeTint="BF"/>
                                      <w:sz w:val="32"/>
                                      <w:szCs w:val="32"/>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r w:rsidR="0081136F">
                                      <w:rPr>
                                        <w:color w:val="404040" w:themeColor="text1" w:themeTint="BF"/>
                                        <w:sz w:val="32"/>
                                        <w:szCs w:val="32"/>
                                      </w:rPr>
                                      <w:t>Bilaga</w:t>
                                    </w:r>
                                    <w:r w:rsidR="00CB1D35">
                                      <w:rPr>
                                        <w:color w:val="404040" w:themeColor="text1" w:themeTint="BF"/>
                                        <w:sz w:val="32"/>
                                        <w:szCs w:val="32"/>
                                      </w:rPr>
                                      <w:t xml:space="preserve"> </w:t>
                                    </w:r>
                                    <w:r w:rsidR="00D06D62">
                                      <w:rPr>
                                        <w:color w:val="404040" w:themeColor="text1" w:themeTint="BF"/>
                                        <w:sz w:val="32"/>
                                        <w:szCs w:val="32"/>
                                      </w:rPr>
                                      <w:t>till</w:t>
                                    </w:r>
                                    <w:r w:rsidR="0081136F">
                                      <w:rPr>
                                        <w:color w:val="404040" w:themeColor="text1" w:themeTint="BF"/>
                                        <w:sz w:val="32"/>
                                        <w:szCs w:val="32"/>
                                      </w:rPr>
                                      <w:t xml:space="preserve"> Fordonspolicy</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DAE6A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CF24BEE" w14:textId="7D56B7E0" w:rsidR="0017666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3C9B">
                                <w:rPr>
                                  <w:caps/>
                                  <w:color w:val="1CADE4" w:themeColor="accent1"/>
                                  <w:sz w:val="64"/>
                                  <w:szCs w:val="64"/>
                                </w:rPr>
                                <w:t>Säkerhetskontroll</w:t>
                              </w:r>
                            </w:sdtContent>
                          </w:sdt>
                        </w:p>
                        <w:p w14:paraId="16579E23" w14:textId="13CD70EF" w:rsidR="0017666A" w:rsidRPr="00B964C9" w:rsidRDefault="00000000">
                          <w:pPr>
                            <w:jc w:val="right"/>
                            <w:rPr>
                              <w:smallCaps/>
                              <w:color w:val="404040" w:themeColor="text1" w:themeTint="BF"/>
                              <w:sz w:val="32"/>
                              <w:szCs w:val="32"/>
                            </w:rPr>
                          </w:pPr>
                          <w:sdt>
                            <w:sdtPr>
                              <w:rPr>
                                <w:color w:val="404040" w:themeColor="text1" w:themeTint="BF"/>
                                <w:sz w:val="32"/>
                                <w:szCs w:val="32"/>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r w:rsidR="0081136F">
                                <w:rPr>
                                  <w:color w:val="404040" w:themeColor="text1" w:themeTint="BF"/>
                                  <w:sz w:val="32"/>
                                  <w:szCs w:val="32"/>
                                </w:rPr>
                                <w:t>Bilaga</w:t>
                              </w:r>
                              <w:r w:rsidR="00CB1D35">
                                <w:rPr>
                                  <w:color w:val="404040" w:themeColor="text1" w:themeTint="BF"/>
                                  <w:sz w:val="32"/>
                                  <w:szCs w:val="32"/>
                                </w:rPr>
                                <w:t xml:space="preserve"> </w:t>
                              </w:r>
                              <w:r w:rsidR="00D06D62">
                                <w:rPr>
                                  <w:color w:val="404040" w:themeColor="text1" w:themeTint="BF"/>
                                  <w:sz w:val="32"/>
                                  <w:szCs w:val="32"/>
                                </w:rPr>
                                <w:t>till</w:t>
                              </w:r>
                              <w:r w:rsidR="0081136F">
                                <w:rPr>
                                  <w:color w:val="404040" w:themeColor="text1" w:themeTint="BF"/>
                                  <w:sz w:val="32"/>
                                  <w:szCs w:val="32"/>
                                </w:rPr>
                                <w:t xml:space="preserve"> Fordonspolicy</w:t>
                              </w:r>
                            </w:sdtContent>
                          </w:sdt>
                        </w:p>
                      </w:txbxContent>
                    </v:textbox>
                    <w10:wrap type="square" anchorx="page" anchory="page"/>
                  </v:shape>
                </w:pict>
              </mc:Fallback>
            </mc:AlternateContent>
          </w:r>
        </w:p>
        <w:p w14:paraId="3B995F83" w14:textId="77777777" w:rsidR="00587C95" w:rsidRPr="007014CB" w:rsidRDefault="00587C95" w:rsidP="007014CB">
          <w:pPr>
            <w:spacing w:after="0" w:line="240" w:lineRule="auto"/>
            <w:rPr>
              <w:rFonts w:cstheme="minorHAnsi"/>
              <w:sz w:val="22"/>
            </w:rPr>
          </w:pPr>
          <w:r w:rsidRPr="007014CB">
            <w:rPr>
              <w:rFonts w:cstheme="minorHAnsi"/>
              <w:sz w:val="22"/>
            </w:rPr>
            <w:br w:type="page"/>
          </w:r>
        </w:p>
        <w:sdt>
          <w:sdtPr>
            <w:rPr>
              <w:rFonts w:asciiTheme="minorHAnsi" w:eastAsiaTheme="minorHAnsi" w:hAnsiTheme="minorHAnsi" w:cstheme="minorBidi"/>
              <w:color w:val="000000"/>
              <w:sz w:val="20"/>
              <w:szCs w:val="20"/>
            </w:rPr>
            <w:id w:val="-340852293"/>
            <w:docPartObj>
              <w:docPartGallery w:val="Table of Contents"/>
              <w:docPartUnique/>
            </w:docPartObj>
          </w:sdtPr>
          <w:sdtEndPr>
            <w:rPr>
              <w:rFonts w:eastAsiaTheme="minorEastAsia" w:cstheme="minorHAnsi"/>
              <w:b/>
              <w:bCs/>
              <w:color w:val="auto"/>
              <w:sz w:val="22"/>
            </w:rPr>
          </w:sdtEndPr>
          <w:sdtContent>
            <w:p w14:paraId="05F1F97D" w14:textId="77777777" w:rsidR="00587C95" w:rsidRPr="007014CB" w:rsidRDefault="00587C95" w:rsidP="00670E93">
              <w:pPr>
                <w:pStyle w:val="Innehllsfrteckningsrubrik"/>
              </w:pPr>
              <w:r w:rsidRPr="007014CB">
                <w:t>Innehållsförteckning</w:t>
              </w:r>
            </w:p>
            <w:p w14:paraId="483D92D7" w14:textId="6A6AFDBF" w:rsidR="00D223E7" w:rsidRDefault="00587C95">
              <w:pPr>
                <w:pStyle w:val="Innehll1"/>
                <w:tabs>
                  <w:tab w:val="right" w:leader="dot" w:pos="9062"/>
                </w:tabs>
                <w:rPr>
                  <w:noProof/>
                  <w:kern w:val="2"/>
                  <w:sz w:val="24"/>
                  <w:szCs w:val="24"/>
                  <w:lang w:eastAsia="sv-SE"/>
                  <w14:ligatures w14:val="standardContextual"/>
                </w:rPr>
              </w:pPr>
              <w:r w:rsidRPr="007014CB">
                <w:rPr>
                  <w:rFonts w:cstheme="minorHAnsi"/>
                  <w:sz w:val="22"/>
                </w:rPr>
                <w:fldChar w:fldCharType="begin"/>
              </w:r>
              <w:r w:rsidRPr="007014CB">
                <w:rPr>
                  <w:rFonts w:cstheme="minorHAnsi"/>
                  <w:sz w:val="22"/>
                </w:rPr>
                <w:instrText xml:space="preserve"> TOC \o "1-3" \h \z \u </w:instrText>
              </w:r>
              <w:r w:rsidRPr="007014CB">
                <w:rPr>
                  <w:rFonts w:cstheme="minorHAnsi"/>
                  <w:sz w:val="22"/>
                </w:rPr>
                <w:fldChar w:fldCharType="separate"/>
              </w:r>
              <w:hyperlink w:anchor="_Toc215569925" w:history="1">
                <w:r w:rsidR="00D223E7" w:rsidRPr="00C91BF7">
                  <w:rPr>
                    <w:rStyle w:val="Hyperlnk"/>
                    <w:noProof/>
                  </w:rPr>
                  <w:t>Fri support</w:t>
                </w:r>
                <w:r w:rsidR="00D223E7">
                  <w:rPr>
                    <w:noProof/>
                    <w:webHidden/>
                  </w:rPr>
                  <w:tab/>
                </w:r>
                <w:r w:rsidR="00D223E7">
                  <w:rPr>
                    <w:noProof/>
                    <w:webHidden/>
                  </w:rPr>
                  <w:fldChar w:fldCharType="begin"/>
                </w:r>
                <w:r w:rsidR="00D223E7">
                  <w:rPr>
                    <w:noProof/>
                    <w:webHidden/>
                  </w:rPr>
                  <w:instrText xml:space="preserve"> PAGEREF _Toc215569925 \h </w:instrText>
                </w:r>
                <w:r w:rsidR="00D223E7">
                  <w:rPr>
                    <w:noProof/>
                    <w:webHidden/>
                  </w:rPr>
                </w:r>
                <w:r w:rsidR="00D223E7">
                  <w:rPr>
                    <w:noProof/>
                    <w:webHidden/>
                  </w:rPr>
                  <w:fldChar w:fldCharType="separate"/>
                </w:r>
                <w:r w:rsidR="00D223E7">
                  <w:rPr>
                    <w:noProof/>
                    <w:webHidden/>
                  </w:rPr>
                  <w:t>2</w:t>
                </w:r>
                <w:r w:rsidR="00D223E7">
                  <w:rPr>
                    <w:noProof/>
                    <w:webHidden/>
                  </w:rPr>
                  <w:fldChar w:fldCharType="end"/>
                </w:r>
              </w:hyperlink>
            </w:p>
            <w:p w14:paraId="7D370EAE" w14:textId="70A0C8D3" w:rsidR="00D223E7" w:rsidRDefault="00D223E7">
              <w:pPr>
                <w:pStyle w:val="Innehll1"/>
                <w:tabs>
                  <w:tab w:val="right" w:leader="dot" w:pos="9062"/>
                </w:tabs>
                <w:rPr>
                  <w:noProof/>
                  <w:kern w:val="2"/>
                  <w:sz w:val="24"/>
                  <w:szCs w:val="24"/>
                  <w:lang w:eastAsia="sv-SE"/>
                  <w14:ligatures w14:val="standardContextual"/>
                </w:rPr>
              </w:pPr>
              <w:hyperlink w:anchor="_Toc215569926" w:history="1">
                <w:r w:rsidRPr="00C91BF7">
                  <w:rPr>
                    <w:rStyle w:val="Hyperlnk"/>
                    <w:noProof/>
                  </w:rPr>
                  <w:t>Inledning</w:t>
                </w:r>
                <w:r>
                  <w:rPr>
                    <w:noProof/>
                    <w:webHidden/>
                  </w:rPr>
                  <w:tab/>
                </w:r>
                <w:r>
                  <w:rPr>
                    <w:noProof/>
                    <w:webHidden/>
                  </w:rPr>
                  <w:fldChar w:fldCharType="begin"/>
                </w:r>
                <w:r>
                  <w:rPr>
                    <w:noProof/>
                    <w:webHidden/>
                  </w:rPr>
                  <w:instrText xml:space="preserve"> PAGEREF _Toc215569926 \h </w:instrText>
                </w:r>
                <w:r>
                  <w:rPr>
                    <w:noProof/>
                    <w:webHidden/>
                  </w:rPr>
                </w:r>
                <w:r>
                  <w:rPr>
                    <w:noProof/>
                    <w:webHidden/>
                  </w:rPr>
                  <w:fldChar w:fldCharType="separate"/>
                </w:r>
                <w:r>
                  <w:rPr>
                    <w:noProof/>
                    <w:webHidden/>
                  </w:rPr>
                  <w:t>3</w:t>
                </w:r>
                <w:r>
                  <w:rPr>
                    <w:noProof/>
                    <w:webHidden/>
                  </w:rPr>
                  <w:fldChar w:fldCharType="end"/>
                </w:r>
              </w:hyperlink>
            </w:p>
            <w:p w14:paraId="443B1B7A" w14:textId="708BB608" w:rsidR="00D223E7" w:rsidRDefault="00D223E7">
              <w:pPr>
                <w:pStyle w:val="Innehll1"/>
                <w:tabs>
                  <w:tab w:val="right" w:leader="dot" w:pos="9062"/>
                </w:tabs>
                <w:rPr>
                  <w:noProof/>
                  <w:kern w:val="2"/>
                  <w:sz w:val="24"/>
                  <w:szCs w:val="24"/>
                  <w:lang w:eastAsia="sv-SE"/>
                  <w14:ligatures w14:val="standardContextual"/>
                </w:rPr>
              </w:pPr>
              <w:hyperlink w:anchor="_Toc215569927" w:history="1">
                <w:r w:rsidRPr="00C91BF7">
                  <w:rPr>
                    <w:rStyle w:val="Hyperlnk"/>
                    <w:noProof/>
                  </w:rPr>
                  <w:t>Syfte</w:t>
                </w:r>
                <w:r>
                  <w:rPr>
                    <w:noProof/>
                    <w:webHidden/>
                  </w:rPr>
                  <w:tab/>
                </w:r>
                <w:r>
                  <w:rPr>
                    <w:noProof/>
                    <w:webHidden/>
                  </w:rPr>
                  <w:fldChar w:fldCharType="begin"/>
                </w:r>
                <w:r>
                  <w:rPr>
                    <w:noProof/>
                    <w:webHidden/>
                  </w:rPr>
                  <w:instrText xml:space="preserve"> PAGEREF _Toc215569927 \h </w:instrText>
                </w:r>
                <w:r>
                  <w:rPr>
                    <w:noProof/>
                    <w:webHidden/>
                  </w:rPr>
                </w:r>
                <w:r>
                  <w:rPr>
                    <w:noProof/>
                    <w:webHidden/>
                  </w:rPr>
                  <w:fldChar w:fldCharType="separate"/>
                </w:r>
                <w:r>
                  <w:rPr>
                    <w:noProof/>
                    <w:webHidden/>
                  </w:rPr>
                  <w:t>3</w:t>
                </w:r>
                <w:r>
                  <w:rPr>
                    <w:noProof/>
                    <w:webHidden/>
                  </w:rPr>
                  <w:fldChar w:fldCharType="end"/>
                </w:r>
              </w:hyperlink>
            </w:p>
            <w:p w14:paraId="2A99F150" w14:textId="56012655" w:rsidR="00D223E7" w:rsidRDefault="00D223E7">
              <w:pPr>
                <w:pStyle w:val="Innehll1"/>
                <w:tabs>
                  <w:tab w:val="right" w:leader="dot" w:pos="9062"/>
                </w:tabs>
                <w:rPr>
                  <w:noProof/>
                  <w:kern w:val="2"/>
                  <w:sz w:val="24"/>
                  <w:szCs w:val="24"/>
                  <w:lang w:eastAsia="sv-SE"/>
                  <w14:ligatures w14:val="standardContextual"/>
                </w:rPr>
              </w:pPr>
              <w:hyperlink w:anchor="_Toc215569928" w:history="1">
                <w:r w:rsidRPr="00C91BF7">
                  <w:rPr>
                    <w:rStyle w:val="Hyperlnk"/>
                    <w:noProof/>
                  </w:rPr>
                  <w:t>Tips för nybörjare och nya medarbetare:</w:t>
                </w:r>
                <w:r>
                  <w:rPr>
                    <w:noProof/>
                    <w:webHidden/>
                  </w:rPr>
                  <w:tab/>
                </w:r>
                <w:r>
                  <w:rPr>
                    <w:noProof/>
                    <w:webHidden/>
                  </w:rPr>
                  <w:fldChar w:fldCharType="begin"/>
                </w:r>
                <w:r>
                  <w:rPr>
                    <w:noProof/>
                    <w:webHidden/>
                  </w:rPr>
                  <w:instrText xml:space="preserve"> PAGEREF _Toc215569928 \h </w:instrText>
                </w:r>
                <w:r>
                  <w:rPr>
                    <w:noProof/>
                    <w:webHidden/>
                  </w:rPr>
                </w:r>
                <w:r>
                  <w:rPr>
                    <w:noProof/>
                    <w:webHidden/>
                  </w:rPr>
                  <w:fldChar w:fldCharType="separate"/>
                </w:r>
                <w:r>
                  <w:rPr>
                    <w:noProof/>
                    <w:webHidden/>
                  </w:rPr>
                  <w:t>3</w:t>
                </w:r>
                <w:r>
                  <w:rPr>
                    <w:noProof/>
                    <w:webHidden/>
                  </w:rPr>
                  <w:fldChar w:fldCharType="end"/>
                </w:r>
              </w:hyperlink>
            </w:p>
            <w:p w14:paraId="6ECB434E" w14:textId="7A1CD378" w:rsidR="00D223E7" w:rsidRDefault="00D223E7">
              <w:pPr>
                <w:pStyle w:val="Innehll1"/>
                <w:tabs>
                  <w:tab w:val="right" w:leader="dot" w:pos="9062"/>
                </w:tabs>
                <w:rPr>
                  <w:noProof/>
                  <w:kern w:val="2"/>
                  <w:sz w:val="24"/>
                  <w:szCs w:val="24"/>
                  <w:lang w:eastAsia="sv-SE"/>
                  <w14:ligatures w14:val="standardContextual"/>
                </w:rPr>
              </w:pPr>
              <w:hyperlink w:anchor="_Toc215569929" w:history="1">
                <w:r w:rsidRPr="00C91BF7">
                  <w:rPr>
                    <w:rStyle w:val="Hyperlnk"/>
                    <w:noProof/>
                  </w:rPr>
                  <w:t>Så här gör du – 3 superenkla steg</w:t>
                </w:r>
                <w:r>
                  <w:rPr>
                    <w:noProof/>
                    <w:webHidden/>
                  </w:rPr>
                  <w:tab/>
                </w:r>
                <w:r>
                  <w:rPr>
                    <w:noProof/>
                    <w:webHidden/>
                  </w:rPr>
                  <w:fldChar w:fldCharType="begin"/>
                </w:r>
                <w:r>
                  <w:rPr>
                    <w:noProof/>
                    <w:webHidden/>
                  </w:rPr>
                  <w:instrText xml:space="preserve"> PAGEREF _Toc215569929 \h </w:instrText>
                </w:r>
                <w:r>
                  <w:rPr>
                    <w:noProof/>
                    <w:webHidden/>
                  </w:rPr>
                </w:r>
                <w:r>
                  <w:rPr>
                    <w:noProof/>
                    <w:webHidden/>
                  </w:rPr>
                  <w:fldChar w:fldCharType="separate"/>
                </w:r>
                <w:r>
                  <w:rPr>
                    <w:noProof/>
                    <w:webHidden/>
                  </w:rPr>
                  <w:t>3</w:t>
                </w:r>
                <w:r>
                  <w:rPr>
                    <w:noProof/>
                    <w:webHidden/>
                  </w:rPr>
                  <w:fldChar w:fldCharType="end"/>
                </w:r>
              </w:hyperlink>
            </w:p>
            <w:p w14:paraId="06E1FEDA" w14:textId="22EF2B1B" w:rsidR="00D223E7" w:rsidRDefault="00D223E7">
              <w:pPr>
                <w:pStyle w:val="Innehll1"/>
                <w:tabs>
                  <w:tab w:val="right" w:leader="dot" w:pos="9062"/>
                </w:tabs>
                <w:rPr>
                  <w:noProof/>
                  <w:kern w:val="2"/>
                  <w:sz w:val="24"/>
                  <w:szCs w:val="24"/>
                  <w:lang w:eastAsia="sv-SE"/>
                  <w14:ligatures w14:val="standardContextual"/>
                </w:rPr>
              </w:pPr>
              <w:hyperlink w:anchor="_Toc215569930" w:history="1">
                <w:r w:rsidRPr="00C91BF7">
                  <w:rPr>
                    <w:rStyle w:val="Hyperlnk"/>
                    <w:noProof/>
                  </w:rPr>
                  <w:t>1. YTTRE SÄKERHETSKONTROLL</w:t>
                </w:r>
                <w:r>
                  <w:rPr>
                    <w:noProof/>
                    <w:webHidden/>
                  </w:rPr>
                  <w:tab/>
                </w:r>
                <w:r>
                  <w:rPr>
                    <w:noProof/>
                    <w:webHidden/>
                  </w:rPr>
                  <w:fldChar w:fldCharType="begin"/>
                </w:r>
                <w:r>
                  <w:rPr>
                    <w:noProof/>
                    <w:webHidden/>
                  </w:rPr>
                  <w:instrText xml:space="preserve"> PAGEREF _Toc215569930 \h </w:instrText>
                </w:r>
                <w:r>
                  <w:rPr>
                    <w:noProof/>
                    <w:webHidden/>
                  </w:rPr>
                </w:r>
                <w:r>
                  <w:rPr>
                    <w:noProof/>
                    <w:webHidden/>
                  </w:rPr>
                  <w:fldChar w:fldCharType="separate"/>
                </w:r>
                <w:r>
                  <w:rPr>
                    <w:noProof/>
                    <w:webHidden/>
                  </w:rPr>
                  <w:t>5</w:t>
                </w:r>
                <w:r>
                  <w:rPr>
                    <w:noProof/>
                    <w:webHidden/>
                  </w:rPr>
                  <w:fldChar w:fldCharType="end"/>
                </w:r>
              </w:hyperlink>
            </w:p>
            <w:p w14:paraId="26FA99E2" w14:textId="025C84B4" w:rsidR="00D223E7" w:rsidRDefault="00D223E7">
              <w:pPr>
                <w:pStyle w:val="Innehll1"/>
                <w:tabs>
                  <w:tab w:val="right" w:leader="dot" w:pos="9062"/>
                </w:tabs>
                <w:rPr>
                  <w:noProof/>
                  <w:kern w:val="2"/>
                  <w:sz w:val="24"/>
                  <w:szCs w:val="24"/>
                  <w:lang w:eastAsia="sv-SE"/>
                  <w14:ligatures w14:val="standardContextual"/>
                </w:rPr>
              </w:pPr>
              <w:hyperlink w:anchor="_Toc215569931" w:history="1">
                <w:r w:rsidRPr="00C91BF7">
                  <w:rPr>
                    <w:rStyle w:val="Hyperlnk"/>
                    <w:noProof/>
                  </w:rPr>
                  <w:t>2. INRE SÄKERHETSKONTROLL</w:t>
                </w:r>
                <w:r>
                  <w:rPr>
                    <w:noProof/>
                    <w:webHidden/>
                  </w:rPr>
                  <w:tab/>
                </w:r>
                <w:r>
                  <w:rPr>
                    <w:noProof/>
                    <w:webHidden/>
                  </w:rPr>
                  <w:fldChar w:fldCharType="begin"/>
                </w:r>
                <w:r>
                  <w:rPr>
                    <w:noProof/>
                    <w:webHidden/>
                  </w:rPr>
                  <w:instrText xml:space="preserve"> PAGEREF _Toc215569931 \h </w:instrText>
                </w:r>
                <w:r>
                  <w:rPr>
                    <w:noProof/>
                    <w:webHidden/>
                  </w:rPr>
                </w:r>
                <w:r>
                  <w:rPr>
                    <w:noProof/>
                    <w:webHidden/>
                  </w:rPr>
                  <w:fldChar w:fldCharType="separate"/>
                </w:r>
                <w:r>
                  <w:rPr>
                    <w:noProof/>
                    <w:webHidden/>
                  </w:rPr>
                  <w:t>6</w:t>
                </w:r>
                <w:r>
                  <w:rPr>
                    <w:noProof/>
                    <w:webHidden/>
                  </w:rPr>
                  <w:fldChar w:fldCharType="end"/>
                </w:r>
              </w:hyperlink>
            </w:p>
            <w:p w14:paraId="76EE3EC7" w14:textId="00B89082" w:rsidR="00D223E7" w:rsidRDefault="00D223E7">
              <w:pPr>
                <w:pStyle w:val="Innehll3"/>
                <w:tabs>
                  <w:tab w:val="right" w:leader="dot" w:pos="9062"/>
                </w:tabs>
                <w:rPr>
                  <w:noProof/>
                  <w:kern w:val="2"/>
                  <w:sz w:val="24"/>
                  <w:szCs w:val="24"/>
                  <w:lang w:eastAsia="sv-SE"/>
                  <w14:ligatures w14:val="standardContextual"/>
                </w:rPr>
              </w:pPr>
              <w:hyperlink w:anchor="_Toc215569932" w:history="1">
                <w:r w:rsidRPr="00C91BF7">
                  <w:rPr>
                    <w:rStyle w:val="Hyperlnk"/>
                    <w:noProof/>
                  </w:rPr>
                  <w:t>Klar!</w:t>
                </w:r>
                <w:r>
                  <w:rPr>
                    <w:noProof/>
                    <w:webHidden/>
                  </w:rPr>
                  <w:tab/>
                </w:r>
                <w:r>
                  <w:rPr>
                    <w:noProof/>
                    <w:webHidden/>
                  </w:rPr>
                  <w:fldChar w:fldCharType="begin"/>
                </w:r>
                <w:r>
                  <w:rPr>
                    <w:noProof/>
                    <w:webHidden/>
                  </w:rPr>
                  <w:instrText xml:space="preserve"> PAGEREF _Toc215569932 \h </w:instrText>
                </w:r>
                <w:r>
                  <w:rPr>
                    <w:noProof/>
                    <w:webHidden/>
                  </w:rPr>
                </w:r>
                <w:r>
                  <w:rPr>
                    <w:noProof/>
                    <w:webHidden/>
                  </w:rPr>
                  <w:fldChar w:fldCharType="separate"/>
                </w:r>
                <w:r>
                  <w:rPr>
                    <w:noProof/>
                    <w:webHidden/>
                  </w:rPr>
                  <w:t>6</w:t>
                </w:r>
                <w:r>
                  <w:rPr>
                    <w:noProof/>
                    <w:webHidden/>
                  </w:rPr>
                  <w:fldChar w:fldCharType="end"/>
                </w:r>
              </w:hyperlink>
            </w:p>
            <w:p w14:paraId="2CEB43AB" w14:textId="7E7B615B" w:rsidR="00D223E7" w:rsidRDefault="00D223E7">
              <w:pPr>
                <w:pStyle w:val="Innehll3"/>
                <w:tabs>
                  <w:tab w:val="right" w:leader="dot" w:pos="9062"/>
                </w:tabs>
                <w:rPr>
                  <w:noProof/>
                  <w:kern w:val="2"/>
                  <w:sz w:val="24"/>
                  <w:szCs w:val="24"/>
                  <w:lang w:eastAsia="sv-SE"/>
                  <w14:ligatures w14:val="standardContextual"/>
                </w:rPr>
              </w:pPr>
              <w:hyperlink w:anchor="_Toc215569933" w:history="1">
                <w:r w:rsidRPr="00C91BF7">
                  <w:rPr>
                    <w:rStyle w:val="Hyperlnk"/>
                    <w:noProof/>
                  </w:rPr>
                  <w:t>Kom ihåg:</w:t>
                </w:r>
                <w:r>
                  <w:rPr>
                    <w:noProof/>
                    <w:webHidden/>
                  </w:rPr>
                  <w:tab/>
                </w:r>
                <w:r>
                  <w:rPr>
                    <w:noProof/>
                    <w:webHidden/>
                  </w:rPr>
                  <w:fldChar w:fldCharType="begin"/>
                </w:r>
                <w:r>
                  <w:rPr>
                    <w:noProof/>
                    <w:webHidden/>
                  </w:rPr>
                  <w:instrText xml:space="preserve"> PAGEREF _Toc215569933 \h </w:instrText>
                </w:r>
                <w:r>
                  <w:rPr>
                    <w:noProof/>
                    <w:webHidden/>
                  </w:rPr>
                </w:r>
                <w:r>
                  <w:rPr>
                    <w:noProof/>
                    <w:webHidden/>
                  </w:rPr>
                  <w:fldChar w:fldCharType="separate"/>
                </w:r>
                <w:r>
                  <w:rPr>
                    <w:noProof/>
                    <w:webHidden/>
                  </w:rPr>
                  <w:t>6</w:t>
                </w:r>
                <w:r>
                  <w:rPr>
                    <w:noProof/>
                    <w:webHidden/>
                  </w:rPr>
                  <w:fldChar w:fldCharType="end"/>
                </w:r>
              </w:hyperlink>
            </w:p>
            <w:p w14:paraId="0ECC53A6" w14:textId="588FB5D6" w:rsidR="00587C95" w:rsidRPr="007014CB" w:rsidRDefault="00587C95" w:rsidP="007014CB">
              <w:pPr>
                <w:spacing w:after="0" w:line="240" w:lineRule="auto"/>
                <w:rPr>
                  <w:rFonts w:cstheme="minorHAnsi"/>
                  <w:sz w:val="22"/>
                </w:rPr>
              </w:pPr>
              <w:r w:rsidRPr="007014CB">
                <w:rPr>
                  <w:rFonts w:cstheme="minorHAnsi"/>
                  <w:b/>
                  <w:bCs/>
                  <w:sz w:val="22"/>
                </w:rPr>
                <w:fldChar w:fldCharType="end"/>
              </w:r>
            </w:p>
          </w:sdtContent>
        </w:sdt>
        <w:p w14:paraId="4FB1AD4B" w14:textId="20C6D73F" w:rsidR="00D4782C" w:rsidRDefault="00D4782C" w:rsidP="007014CB">
          <w:pPr>
            <w:spacing w:after="0" w:line="240" w:lineRule="auto"/>
            <w:rPr>
              <w:rFonts w:eastAsiaTheme="majorEastAsia" w:cstheme="minorHAnsi"/>
              <w:color w:val="1481AB" w:themeColor="accent1" w:themeShade="BF"/>
              <w:sz w:val="22"/>
            </w:rPr>
          </w:pPr>
          <w:bookmarkStart w:id="3" w:name="_Toc505324227"/>
          <w:bookmarkStart w:id="4" w:name="_Toc505324400"/>
          <w:bookmarkStart w:id="5" w:name="_Toc505324755"/>
        </w:p>
        <w:p w14:paraId="3256CAE8" w14:textId="77777777" w:rsidR="0081136F" w:rsidRDefault="0081136F" w:rsidP="007014CB">
          <w:pPr>
            <w:spacing w:after="0" w:line="240" w:lineRule="auto"/>
            <w:rPr>
              <w:rFonts w:eastAsiaTheme="majorEastAsia" w:cstheme="minorHAnsi"/>
              <w:color w:val="1481AB" w:themeColor="accent1" w:themeShade="BF"/>
              <w:sz w:val="22"/>
            </w:rPr>
          </w:pPr>
        </w:p>
        <w:p w14:paraId="44F9ECA5" w14:textId="77777777" w:rsidR="0081136F" w:rsidRDefault="0081136F" w:rsidP="007014CB">
          <w:pPr>
            <w:spacing w:after="0" w:line="240" w:lineRule="auto"/>
            <w:rPr>
              <w:rFonts w:eastAsiaTheme="majorEastAsia" w:cstheme="minorHAnsi"/>
              <w:color w:val="1481AB" w:themeColor="accent1" w:themeShade="BF"/>
              <w:sz w:val="22"/>
            </w:rPr>
          </w:pPr>
        </w:p>
        <w:p w14:paraId="3594620A" w14:textId="77777777" w:rsidR="0081136F" w:rsidRDefault="0081136F" w:rsidP="007014CB">
          <w:pPr>
            <w:spacing w:after="0" w:line="240" w:lineRule="auto"/>
            <w:rPr>
              <w:rFonts w:eastAsiaTheme="majorEastAsia" w:cstheme="minorHAnsi"/>
              <w:color w:val="1481AB" w:themeColor="accent1" w:themeShade="BF"/>
              <w:sz w:val="22"/>
            </w:rPr>
          </w:pPr>
        </w:p>
        <w:p w14:paraId="092192A6" w14:textId="77777777" w:rsidR="0081136F" w:rsidRDefault="0081136F" w:rsidP="007014CB">
          <w:pPr>
            <w:spacing w:after="0" w:line="240" w:lineRule="auto"/>
            <w:rPr>
              <w:rFonts w:eastAsiaTheme="majorEastAsia" w:cstheme="minorHAnsi"/>
              <w:color w:val="1481AB" w:themeColor="accent1" w:themeShade="BF"/>
              <w:sz w:val="22"/>
            </w:rPr>
          </w:pPr>
        </w:p>
        <w:p w14:paraId="231974EF" w14:textId="77777777" w:rsidR="0081136F" w:rsidRDefault="0081136F" w:rsidP="007014CB">
          <w:pPr>
            <w:spacing w:after="0" w:line="240" w:lineRule="auto"/>
            <w:rPr>
              <w:rFonts w:eastAsiaTheme="majorEastAsia" w:cstheme="minorHAnsi"/>
              <w:color w:val="1481AB" w:themeColor="accent1" w:themeShade="BF"/>
              <w:sz w:val="22"/>
            </w:rPr>
          </w:pPr>
        </w:p>
        <w:p w14:paraId="08E5F5B5" w14:textId="77777777" w:rsidR="0081136F" w:rsidRDefault="0081136F" w:rsidP="007014CB">
          <w:pPr>
            <w:spacing w:after="0" w:line="240" w:lineRule="auto"/>
            <w:rPr>
              <w:rFonts w:eastAsiaTheme="majorEastAsia" w:cstheme="minorHAnsi"/>
              <w:color w:val="1481AB" w:themeColor="accent1" w:themeShade="BF"/>
              <w:sz w:val="22"/>
            </w:rPr>
          </w:pPr>
        </w:p>
        <w:p w14:paraId="5106686E" w14:textId="77777777" w:rsidR="0081136F" w:rsidRDefault="0081136F" w:rsidP="007014CB">
          <w:pPr>
            <w:spacing w:after="0" w:line="240" w:lineRule="auto"/>
            <w:rPr>
              <w:rFonts w:eastAsiaTheme="majorEastAsia" w:cstheme="minorHAnsi"/>
              <w:color w:val="1481AB" w:themeColor="accent1" w:themeShade="BF"/>
              <w:sz w:val="22"/>
            </w:rPr>
          </w:pPr>
        </w:p>
        <w:p w14:paraId="5356820E" w14:textId="77777777" w:rsidR="0081136F" w:rsidRDefault="0081136F" w:rsidP="007014CB">
          <w:pPr>
            <w:spacing w:after="0" w:line="240" w:lineRule="auto"/>
            <w:rPr>
              <w:rFonts w:eastAsiaTheme="majorEastAsia" w:cstheme="minorHAnsi"/>
              <w:color w:val="1481AB" w:themeColor="accent1" w:themeShade="BF"/>
              <w:sz w:val="22"/>
            </w:rPr>
          </w:pPr>
        </w:p>
        <w:p w14:paraId="63810FB3" w14:textId="77777777" w:rsidR="0081136F" w:rsidRDefault="0081136F" w:rsidP="007014CB">
          <w:pPr>
            <w:spacing w:after="0" w:line="240" w:lineRule="auto"/>
            <w:rPr>
              <w:rFonts w:eastAsiaTheme="majorEastAsia" w:cstheme="minorHAnsi"/>
              <w:color w:val="1481AB" w:themeColor="accent1" w:themeShade="BF"/>
              <w:sz w:val="22"/>
            </w:rPr>
          </w:pPr>
        </w:p>
        <w:p w14:paraId="126B5301" w14:textId="77777777" w:rsidR="0081136F" w:rsidRDefault="0081136F" w:rsidP="007014CB">
          <w:pPr>
            <w:spacing w:after="0" w:line="240" w:lineRule="auto"/>
            <w:rPr>
              <w:rFonts w:eastAsiaTheme="majorEastAsia" w:cstheme="minorHAnsi"/>
              <w:color w:val="1481AB" w:themeColor="accent1" w:themeShade="BF"/>
              <w:sz w:val="22"/>
            </w:rPr>
          </w:pPr>
        </w:p>
        <w:p w14:paraId="5F6136BF" w14:textId="77777777" w:rsidR="0081136F" w:rsidRDefault="0081136F" w:rsidP="007014CB">
          <w:pPr>
            <w:spacing w:after="0" w:line="240" w:lineRule="auto"/>
            <w:rPr>
              <w:rFonts w:eastAsiaTheme="majorEastAsia" w:cstheme="minorHAnsi"/>
              <w:color w:val="1481AB" w:themeColor="accent1" w:themeShade="BF"/>
              <w:sz w:val="22"/>
            </w:rPr>
          </w:pPr>
        </w:p>
        <w:p w14:paraId="500623CA" w14:textId="77777777" w:rsidR="0081136F" w:rsidRDefault="0081136F" w:rsidP="007014CB">
          <w:pPr>
            <w:spacing w:after="0" w:line="240" w:lineRule="auto"/>
            <w:rPr>
              <w:rFonts w:eastAsiaTheme="majorEastAsia" w:cstheme="minorHAnsi"/>
              <w:color w:val="1481AB" w:themeColor="accent1" w:themeShade="BF"/>
              <w:sz w:val="22"/>
            </w:rPr>
          </w:pPr>
        </w:p>
        <w:p w14:paraId="45D89ECC" w14:textId="77777777" w:rsidR="0081136F" w:rsidRDefault="0081136F" w:rsidP="007014CB">
          <w:pPr>
            <w:spacing w:after="0" w:line="240" w:lineRule="auto"/>
            <w:rPr>
              <w:rFonts w:eastAsiaTheme="majorEastAsia" w:cstheme="minorHAnsi"/>
              <w:color w:val="1481AB" w:themeColor="accent1" w:themeShade="BF"/>
              <w:sz w:val="22"/>
            </w:rPr>
          </w:pPr>
        </w:p>
        <w:p w14:paraId="1D298389" w14:textId="77777777" w:rsidR="0081136F" w:rsidRDefault="0081136F" w:rsidP="007014CB">
          <w:pPr>
            <w:spacing w:after="0" w:line="240" w:lineRule="auto"/>
            <w:rPr>
              <w:rFonts w:eastAsiaTheme="majorEastAsia" w:cstheme="minorHAnsi"/>
              <w:color w:val="1481AB" w:themeColor="accent1" w:themeShade="BF"/>
              <w:sz w:val="22"/>
            </w:rPr>
          </w:pPr>
        </w:p>
        <w:p w14:paraId="20EB8E80" w14:textId="77777777" w:rsidR="0081136F" w:rsidRDefault="0081136F" w:rsidP="007014CB">
          <w:pPr>
            <w:spacing w:after="0" w:line="240" w:lineRule="auto"/>
            <w:rPr>
              <w:rFonts w:eastAsiaTheme="majorEastAsia" w:cstheme="minorHAnsi"/>
              <w:color w:val="1481AB" w:themeColor="accent1" w:themeShade="BF"/>
              <w:sz w:val="22"/>
            </w:rPr>
          </w:pPr>
        </w:p>
        <w:p w14:paraId="14564923" w14:textId="77777777" w:rsidR="0081136F" w:rsidRDefault="0081136F" w:rsidP="007014CB">
          <w:pPr>
            <w:spacing w:after="0" w:line="240" w:lineRule="auto"/>
            <w:rPr>
              <w:rFonts w:eastAsiaTheme="majorEastAsia" w:cstheme="minorHAnsi"/>
              <w:color w:val="1481AB" w:themeColor="accent1" w:themeShade="BF"/>
              <w:sz w:val="22"/>
            </w:rPr>
          </w:pPr>
        </w:p>
        <w:p w14:paraId="199BFF79" w14:textId="77777777" w:rsidR="00057806" w:rsidRDefault="00057806" w:rsidP="007014CB">
          <w:pPr>
            <w:spacing w:after="0" w:line="240" w:lineRule="auto"/>
            <w:rPr>
              <w:rFonts w:eastAsiaTheme="majorEastAsia" w:cstheme="minorHAnsi"/>
              <w:color w:val="1481AB" w:themeColor="accent1" w:themeShade="BF"/>
              <w:sz w:val="22"/>
            </w:rPr>
          </w:pPr>
        </w:p>
        <w:p w14:paraId="145BE195" w14:textId="77777777" w:rsidR="00057806" w:rsidRDefault="00057806" w:rsidP="007014CB">
          <w:pPr>
            <w:spacing w:after="0" w:line="240" w:lineRule="auto"/>
            <w:rPr>
              <w:rFonts w:eastAsiaTheme="majorEastAsia" w:cstheme="minorHAnsi"/>
              <w:color w:val="1481AB" w:themeColor="accent1" w:themeShade="BF"/>
              <w:sz w:val="22"/>
            </w:rPr>
          </w:pPr>
        </w:p>
        <w:p w14:paraId="58BE1046" w14:textId="77777777" w:rsidR="00057806" w:rsidRDefault="00057806" w:rsidP="007014CB">
          <w:pPr>
            <w:spacing w:after="0" w:line="240" w:lineRule="auto"/>
            <w:rPr>
              <w:rFonts w:eastAsiaTheme="majorEastAsia" w:cstheme="minorHAnsi"/>
              <w:color w:val="1481AB" w:themeColor="accent1" w:themeShade="BF"/>
              <w:sz w:val="22"/>
            </w:rPr>
          </w:pPr>
        </w:p>
        <w:p w14:paraId="5B88B114" w14:textId="77777777" w:rsidR="00057806" w:rsidRDefault="00057806" w:rsidP="007014CB">
          <w:pPr>
            <w:spacing w:after="0" w:line="240" w:lineRule="auto"/>
            <w:rPr>
              <w:rFonts w:eastAsiaTheme="majorEastAsia" w:cstheme="minorHAnsi"/>
              <w:color w:val="1481AB" w:themeColor="accent1" w:themeShade="BF"/>
              <w:sz w:val="22"/>
            </w:rPr>
          </w:pPr>
        </w:p>
        <w:p w14:paraId="232DDE4B" w14:textId="77777777" w:rsidR="00057806" w:rsidRDefault="00057806" w:rsidP="007014CB">
          <w:pPr>
            <w:spacing w:after="0" w:line="240" w:lineRule="auto"/>
            <w:rPr>
              <w:rFonts w:eastAsiaTheme="majorEastAsia" w:cstheme="minorHAnsi"/>
              <w:color w:val="1481AB" w:themeColor="accent1" w:themeShade="BF"/>
              <w:sz w:val="22"/>
            </w:rPr>
          </w:pPr>
        </w:p>
        <w:p w14:paraId="166839A9" w14:textId="77777777" w:rsidR="00853C9B" w:rsidRDefault="00853C9B" w:rsidP="007014CB">
          <w:pPr>
            <w:spacing w:after="0" w:line="240" w:lineRule="auto"/>
            <w:rPr>
              <w:rFonts w:eastAsiaTheme="majorEastAsia" w:cstheme="minorHAnsi"/>
              <w:color w:val="1481AB" w:themeColor="accent1" w:themeShade="BF"/>
              <w:sz w:val="22"/>
            </w:rPr>
          </w:pPr>
        </w:p>
        <w:p w14:paraId="30390FC0" w14:textId="77777777" w:rsidR="00853C9B" w:rsidRDefault="00853C9B" w:rsidP="007014CB">
          <w:pPr>
            <w:spacing w:after="0" w:line="240" w:lineRule="auto"/>
            <w:rPr>
              <w:rFonts w:eastAsiaTheme="majorEastAsia" w:cstheme="minorHAnsi"/>
              <w:color w:val="1481AB" w:themeColor="accent1" w:themeShade="BF"/>
              <w:sz w:val="22"/>
            </w:rPr>
          </w:pPr>
        </w:p>
        <w:p w14:paraId="537FCAC1" w14:textId="77777777" w:rsidR="00853C9B" w:rsidRDefault="00853C9B" w:rsidP="007014CB">
          <w:pPr>
            <w:spacing w:after="0" w:line="240" w:lineRule="auto"/>
            <w:rPr>
              <w:rFonts w:eastAsiaTheme="majorEastAsia" w:cstheme="minorHAnsi"/>
              <w:color w:val="1481AB" w:themeColor="accent1" w:themeShade="BF"/>
              <w:sz w:val="22"/>
            </w:rPr>
          </w:pPr>
        </w:p>
        <w:p w14:paraId="48F41A3F" w14:textId="77777777" w:rsidR="00853C9B" w:rsidRDefault="00853C9B" w:rsidP="007014CB">
          <w:pPr>
            <w:spacing w:after="0" w:line="240" w:lineRule="auto"/>
            <w:rPr>
              <w:rFonts w:eastAsiaTheme="majorEastAsia" w:cstheme="minorHAnsi"/>
              <w:color w:val="1481AB" w:themeColor="accent1" w:themeShade="BF"/>
              <w:sz w:val="22"/>
            </w:rPr>
          </w:pPr>
        </w:p>
        <w:p w14:paraId="248B4F17" w14:textId="77777777" w:rsidR="00853C9B" w:rsidRDefault="00853C9B" w:rsidP="007014CB">
          <w:pPr>
            <w:spacing w:after="0" w:line="240" w:lineRule="auto"/>
            <w:rPr>
              <w:rFonts w:eastAsiaTheme="majorEastAsia" w:cstheme="minorHAnsi"/>
              <w:color w:val="1481AB" w:themeColor="accent1" w:themeShade="BF"/>
              <w:sz w:val="22"/>
            </w:rPr>
          </w:pPr>
        </w:p>
        <w:p w14:paraId="55E7FF40" w14:textId="77777777" w:rsidR="00853C9B" w:rsidRDefault="00853C9B" w:rsidP="007014CB">
          <w:pPr>
            <w:spacing w:after="0" w:line="240" w:lineRule="auto"/>
            <w:rPr>
              <w:rFonts w:eastAsiaTheme="majorEastAsia" w:cstheme="minorHAnsi"/>
              <w:color w:val="1481AB" w:themeColor="accent1" w:themeShade="BF"/>
              <w:sz w:val="22"/>
            </w:rPr>
          </w:pPr>
        </w:p>
        <w:p w14:paraId="4422341C" w14:textId="77777777" w:rsidR="00853C9B" w:rsidRDefault="00853C9B" w:rsidP="007014CB">
          <w:pPr>
            <w:spacing w:after="0" w:line="240" w:lineRule="auto"/>
            <w:rPr>
              <w:rFonts w:eastAsiaTheme="majorEastAsia" w:cstheme="minorHAnsi"/>
              <w:color w:val="1481AB" w:themeColor="accent1" w:themeShade="BF"/>
              <w:sz w:val="22"/>
            </w:rPr>
          </w:pPr>
        </w:p>
        <w:p w14:paraId="05D4D747" w14:textId="77777777" w:rsidR="00853C9B" w:rsidRDefault="00853C9B" w:rsidP="007014CB">
          <w:pPr>
            <w:spacing w:after="0" w:line="240" w:lineRule="auto"/>
            <w:rPr>
              <w:rFonts w:eastAsiaTheme="majorEastAsia" w:cstheme="minorHAnsi"/>
              <w:color w:val="1481AB" w:themeColor="accent1" w:themeShade="BF"/>
              <w:sz w:val="22"/>
            </w:rPr>
          </w:pPr>
        </w:p>
        <w:p w14:paraId="0C3371A2" w14:textId="77777777" w:rsidR="00853C9B" w:rsidRDefault="00853C9B" w:rsidP="007014CB">
          <w:pPr>
            <w:spacing w:after="0" w:line="240" w:lineRule="auto"/>
            <w:rPr>
              <w:rFonts w:eastAsiaTheme="majorEastAsia" w:cstheme="minorHAnsi"/>
              <w:color w:val="1481AB" w:themeColor="accent1" w:themeShade="BF"/>
              <w:sz w:val="22"/>
            </w:rPr>
          </w:pPr>
        </w:p>
        <w:p w14:paraId="05B052F0" w14:textId="77777777" w:rsidR="00853C9B" w:rsidRDefault="00853C9B" w:rsidP="007014CB">
          <w:pPr>
            <w:spacing w:after="0" w:line="240" w:lineRule="auto"/>
            <w:rPr>
              <w:rFonts w:eastAsiaTheme="majorEastAsia" w:cstheme="minorHAnsi"/>
              <w:color w:val="1481AB" w:themeColor="accent1" w:themeShade="BF"/>
              <w:sz w:val="22"/>
            </w:rPr>
          </w:pPr>
        </w:p>
        <w:p w14:paraId="0538C462" w14:textId="77777777" w:rsidR="00853C9B" w:rsidRDefault="00853C9B" w:rsidP="007014CB">
          <w:pPr>
            <w:spacing w:after="0" w:line="240" w:lineRule="auto"/>
            <w:rPr>
              <w:rFonts w:eastAsiaTheme="majorEastAsia" w:cstheme="minorHAnsi"/>
              <w:color w:val="1481AB" w:themeColor="accent1" w:themeShade="BF"/>
              <w:sz w:val="22"/>
            </w:rPr>
          </w:pPr>
        </w:p>
        <w:p w14:paraId="45399213" w14:textId="77777777" w:rsidR="00853C9B" w:rsidRDefault="00853C9B" w:rsidP="007014CB">
          <w:pPr>
            <w:spacing w:after="0" w:line="240" w:lineRule="auto"/>
            <w:rPr>
              <w:rFonts w:eastAsiaTheme="majorEastAsia" w:cstheme="minorHAnsi"/>
              <w:color w:val="1481AB" w:themeColor="accent1" w:themeShade="BF"/>
              <w:sz w:val="22"/>
            </w:rPr>
          </w:pPr>
        </w:p>
        <w:p w14:paraId="0A72374A" w14:textId="77777777" w:rsidR="00853C9B" w:rsidRDefault="00853C9B" w:rsidP="007014CB">
          <w:pPr>
            <w:spacing w:after="0" w:line="240" w:lineRule="auto"/>
            <w:rPr>
              <w:rFonts w:eastAsiaTheme="majorEastAsia" w:cstheme="minorHAnsi"/>
              <w:color w:val="1481AB" w:themeColor="accent1" w:themeShade="BF"/>
              <w:sz w:val="22"/>
            </w:rPr>
          </w:pPr>
        </w:p>
        <w:p w14:paraId="4BE15C7B" w14:textId="77777777" w:rsidR="00853C9B" w:rsidRDefault="00853C9B" w:rsidP="007014CB">
          <w:pPr>
            <w:spacing w:after="0" w:line="240" w:lineRule="auto"/>
            <w:rPr>
              <w:rFonts w:eastAsiaTheme="majorEastAsia" w:cstheme="minorHAnsi"/>
              <w:color w:val="1481AB" w:themeColor="accent1" w:themeShade="BF"/>
              <w:sz w:val="22"/>
            </w:rPr>
          </w:pPr>
        </w:p>
        <w:p w14:paraId="3259125F" w14:textId="77777777" w:rsidR="00853C9B" w:rsidRDefault="00853C9B" w:rsidP="007014CB">
          <w:pPr>
            <w:spacing w:after="0" w:line="240" w:lineRule="auto"/>
            <w:rPr>
              <w:rFonts w:eastAsiaTheme="majorEastAsia" w:cstheme="minorHAnsi"/>
              <w:color w:val="1481AB" w:themeColor="accent1" w:themeShade="BF"/>
              <w:sz w:val="22"/>
            </w:rPr>
          </w:pPr>
        </w:p>
        <w:p w14:paraId="6E51F39B" w14:textId="77777777" w:rsidR="00587C95" w:rsidRPr="0081136F" w:rsidRDefault="00587C95" w:rsidP="00670E93">
          <w:pPr>
            <w:pStyle w:val="Rubrik1"/>
          </w:pPr>
          <w:bookmarkStart w:id="6" w:name="_Toc215569925"/>
          <w:r w:rsidRPr="0081136F">
            <w:lastRenderedPageBreak/>
            <w:t>Fri support</w:t>
          </w:r>
          <w:bookmarkEnd w:id="3"/>
          <w:bookmarkEnd w:id="4"/>
          <w:bookmarkEnd w:id="5"/>
          <w:bookmarkEnd w:id="6"/>
        </w:p>
        <w:p w14:paraId="531E08B2" w14:textId="424072D9" w:rsidR="0081136F" w:rsidRDefault="00587C95" w:rsidP="00853C9B">
          <w:pPr>
            <w:spacing w:after="0" w:line="240" w:lineRule="auto"/>
            <w:rPr>
              <w:rFonts w:cstheme="minorHAnsi"/>
              <w:sz w:val="22"/>
            </w:rPr>
          </w:pPr>
          <w:r w:rsidRPr="007014CB">
            <w:rPr>
              <w:rFonts w:cstheme="minorHAnsi"/>
              <w:sz w:val="22"/>
            </w:rPr>
            <w:t xml:space="preserve">Ni har rätt till fri support för hur denna produkt skall användas i er verksamhet. Vänd er till </w:t>
          </w:r>
          <w:hyperlink r:id="rId11" w:history="1">
            <w:r w:rsidR="00F539A0" w:rsidRPr="007014CB">
              <w:rPr>
                <w:rStyle w:val="Hyperlnk"/>
                <w:rFonts w:cstheme="minorHAnsi"/>
                <w:sz w:val="22"/>
              </w:rPr>
              <w:t>dokument@kvalitetsgruppen.com</w:t>
            </w:r>
          </w:hyperlink>
          <w:r w:rsidRPr="007014CB">
            <w:rPr>
              <w:rFonts w:cstheme="minorHAnsi"/>
              <w:sz w:val="22"/>
            </w:rPr>
            <w:t xml:space="preserve"> eller ring oss måndag – fredag, 08.00-17.00 på 0451-837 15 om ni har frågor.</w:t>
          </w:r>
        </w:p>
        <w:p w14:paraId="5C933F3E" w14:textId="77777777" w:rsidR="00853C9B" w:rsidRDefault="00853C9B" w:rsidP="00853C9B"/>
        <w:p w14:paraId="12088EC8" w14:textId="77777777" w:rsidR="00D223E7" w:rsidRDefault="00D223E7" w:rsidP="00853C9B"/>
        <w:p w14:paraId="3A9F4469" w14:textId="77777777" w:rsidR="00D223E7" w:rsidRDefault="00D223E7" w:rsidP="00853C9B"/>
        <w:p w14:paraId="0CBF0588" w14:textId="77777777" w:rsidR="00D223E7" w:rsidRDefault="00D223E7" w:rsidP="00853C9B"/>
        <w:p w14:paraId="21B1ADF8" w14:textId="77777777" w:rsidR="00D223E7" w:rsidRDefault="00D223E7" w:rsidP="00853C9B"/>
        <w:p w14:paraId="16F75456" w14:textId="77777777" w:rsidR="00D223E7" w:rsidRDefault="00D223E7" w:rsidP="00853C9B"/>
        <w:p w14:paraId="0CE716C7" w14:textId="77777777" w:rsidR="00D223E7" w:rsidRDefault="00D223E7" w:rsidP="00853C9B"/>
        <w:p w14:paraId="7133E0C9" w14:textId="77777777" w:rsidR="00D223E7" w:rsidRDefault="00D223E7" w:rsidP="00853C9B"/>
        <w:p w14:paraId="2D664B9D" w14:textId="77777777" w:rsidR="00D223E7" w:rsidRDefault="00D223E7" w:rsidP="00853C9B"/>
        <w:p w14:paraId="79221669" w14:textId="77777777" w:rsidR="00D223E7" w:rsidRDefault="00D223E7" w:rsidP="00853C9B"/>
        <w:p w14:paraId="259FEC45" w14:textId="77777777" w:rsidR="00853C9B" w:rsidRDefault="00853C9B" w:rsidP="00853C9B"/>
        <w:p w14:paraId="11046EED" w14:textId="77777777" w:rsidR="00853C9B" w:rsidRDefault="00853C9B" w:rsidP="00853C9B"/>
        <w:p w14:paraId="7B0489C9" w14:textId="77777777" w:rsidR="00853C9B" w:rsidRDefault="00853C9B" w:rsidP="00853C9B"/>
        <w:p w14:paraId="4B0719FE" w14:textId="77777777" w:rsidR="00853C9B" w:rsidRDefault="00853C9B" w:rsidP="00853C9B"/>
        <w:p w14:paraId="24D09F0F" w14:textId="77777777" w:rsidR="00853C9B" w:rsidRDefault="00853C9B" w:rsidP="00853C9B"/>
        <w:p w14:paraId="519C16FB" w14:textId="77777777" w:rsidR="00853C9B" w:rsidRDefault="00853C9B" w:rsidP="00853C9B"/>
        <w:p w14:paraId="3B2B6965" w14:textId="77777777" w:rsidR="00853C9B" w:rsidRDefault="00853C9B" w:rsidP="00853C9B"/>
        <w:p w14:paraId="25396946" w14:textId="77777777" w:rsidR="00853C9B" w:rsidRDefault="00853C9B" w:rsidP="00853C9B"/>
        <w:p w14:paraId="0083338A" w14:textId="77777777" w:rsidR="00853C9B" w:rsidRDefault="00853C9B" w:rsidP="00853C9B"/>
        <w:p w14:paraId="10989376" w14:textId="77777777" w:rsidR="00853C9B" w:rsidRDefault="00853C9B" w:rsidP="00853C9B"/>
        <w:p w14:paraId="0E99EADB" w14:textId="77777777" w:rsidR="00853C9B" w:rsidRDefault="00853C9B" w:rsidP="00853C9B"/>
        <w:p w14:paraId="3F055F64" w14:textId="77777777" w:rsidR="00853C9B" w:rsidRDefault="00853C9B" w:rsidP="00853C9B"/>
        <w:p w14:paraId="6A781CC7" w14:textId="77777777" w:rsidR="00853C9B" w:rsidRDefault="00853C9B" w:rsidP="00853C9B"/>
        <w:p w14:paraId="50A5CAFB" w14:textId="77777777" w:rsidR="00853C9B" w:rsidRDefault="00853C9B" w:rsidP="00853C9B"/>
        <w:p w14:paraId="0A150135" w14:textId="77777777" w:rsidR="00853C9B" w:rsidRDefault="00853C9B" w:rsidP="00853C9B"/>
        <w:p w14:paraId="63D64BAC" w14:textId="77777777" w:rsidR="00853C9B" w:rsidRDefault="00853C9B" w:rsidP="00853C9B"/>
        <w:p w14:paraId="6D858D72" w14:textId="77777777" w:rsidR="00853C9B" w:rsidRDefault="00853C9B" w:rsidP="00853C9B"/>
        <w:p w14:paraId="477486CE" w14:textId="77777777" w:rsidR="00D223E7" w:rsidRDefault="00D223E7" w:rsidP="00853C9B"/>
        <w:p w14:paraId="5B66D3BF" w14:textId="77777777" w:rsidR="00853C9B" w:rsidRDefault="00853C9B" w:rsidP="00853C9B"/>
        <w:p w14:paraId="189996B7" w14:textId="77777777" w:rsidR="00670E93" w:rsidRDefault="00670E93" w:rsidP="00853C9B"/>
        <w:p w14:paraId="0EB30F26" w14:textId="77777777" w:rsidR="00670E93" w:rsidRDefault="00670E93" w:rsidP="00853C9B"/>
        <w:p w14:paraId="031010CB" w14:textId="77777777" w:rsidR="00853C9B" w:rsidRDefault="00853C9B" w:rsidP="00853C9B"/>
        <w:p w14:paraId="0204F78A" w14:textId="3273EB6A" w:rsidR="00BB148F" w:rsidRDefault="005D5F11" w:rsidP="00BB148F">
          <w:pPr>
            <w:pStyle w:val="Rubrik1"/>
          </w:pPr>
          <w:bookmarkStart w:id="7" w:name="_Toc215569926"/>
          <w:r>
            <w:lastRenderedPageBreak/>
            <w:t>Inledning</w:t>
          </w:r>
          <w:bookmarkEnd w:id="7"/>
        </w:p>
        <w:p w14:paraId="1174E2D9" w14:textId="1A236F28" w:rsidR="00BB148F" w:rsidRDefault="00BB148F" w:rsidP="00BB148F">
          <w:r w:rsidRPr="00BB148F">
            <w:t>Den här listan fungerar lika bra på körskolan som på jobbet och hemma. Genom att göra kontrollen varje gång du ska köra ser du till att bilen är säker för dig, dina passagerare och alla andra på vägen. Det tar bara några minuter och kan rädda liv</w:t>
          </w:r>
        </w:p>
        <w:p w14:paraId="7E8DDFF0" w14:textId="77777777" w:rsidR="00BB148F" w:rsidRDefault="00BB148F" w:rsidP="00BB148F">
          <w:pPr>
            <w:pStyle w:val="Ingetavstnd"/>
          </w:pPr>
        </w:p>
        <w:p w14:paraId="4C2F6796" w14:textId="35ACF23B" w:rsidR="00BB148F" w:rsidRPr="00BB148F" w:rsidRDefault="00BB148F" w:rsidP="00BB148F">
          <w:pPr>
            <w:pStyle w:val="Rubrik1"/>
          </w:pPr>
          <w:bookmarkStart w:id="8" w:name="_Toc215569927"/>
          <w:r w:rsidRPr="00BB148F">
            <w:t>Syfte</w:t>
          </w:r>
          <w:bookmarkEnd w:id="8"/>
        </w:p>
        <w:p w14:paraId="51A5CDA4" w14:textId="77777777" w:rsidR="00BB148F" w:rsidRPr="00BB148F" w:rsidRDefault="00BB148F" w:rsidP="00BB148F">
          <w:r w:rsidRPr="00BB148F">
            <w:t>Med denna enkla checklista kollar du snabbt att allt viktigt på bilen fungerar – lampor, bromsar, däck, vätskor och det du behöver inne i kupén.</w:t>
          </w:r>
        </w:p>
        <w:p w14:paraId="60CEF8D9" w14:textId="77777777" w:rsidR="00BB148F" w:rsidRPr="00BB148F" w:rsidRDefault="00BB148F" w:rsidP="00BB148F">
          <w:pPr>
            <w:numPr>
              <w:ilvl w:val="0"/>
              <w:numId w:val="72"/>
            </w:numPr>
          </w:pPr>
          <w:r w:rsidRPr="00BB148F">
            <w:t>På körskolan: du lär dig och visar att du kan göra en godkänd säkerhetskontroll inför uppkörningen.</w:t>
          </w:r>
        </w:p>
        <w:p w14:paraId="7F2D88BA" w14:textId="77777777" w:rsidR="00BB148F" w:rsidRPr="00BB148F" w:rsidRDefault="00BB148F" w:rsidP="00BB148F">
          <w:pPr>
            <w:numPr>
              <w:ilvl w:val="0"/>
              <w:numId w:val="72"/>
            </w:numPr>
          </w:pPr>
          <w:r w:rsidRPr="00BB148F">
            <w:t>På jobbet: vi håller företagets bilar säkra och uppfyller kraven i arbetsmiljölagen.</w:t>
          </w:r>
        </w:p>
        <w:p w14:paraId="10E336FE" w14:textId="77777777" w:rsidR="00BB148F" w:rsidRPr="00BB148F" w:rsidRDefault="00BB148F" w:rsidP="00BB148F">
          <w:pPr>
            <w:numPr>
              <w:ilvl w:val="0"/>
              <w:numId w:val="72"/>
            </w:numPr>
          </w:pPr>
          <w:r w:rsidRPr="00BB148F">
            <w:t>Privat: du kör tryggare och slipper tråkiga överraskningar. Oavsett vem du är – en noggrann kontroll är alltid rätt!</w:t>
          </w:r>
        </w:p>
        <w:p w14:paraId="77C165A4" w14:textId="77777777" w:rsidR="00BB148F" w:rsidRDefault="00BB148F" w:rsidP="00BB148F">
          <w:pPr>
            <w:rPr>
              <w:b/>
              <w:bCs/>
            </w:rPr>
          </w:pPr>
          <w:r w:rsidRPr="00BB148F">
            <w:rPr>
              <w:b/>
              <w:bCs/>
            </w:rPr>
            <w:t>Gör alltid kontrollen i lugn och ro. Ta den tid du behöver – säkerhet först!</w:t>
          </w:r>
        </w:p>
        <w:p w14:paraId="748A3265" w14:textId="77777777" w:rsidR="00BB148F" w:rsidRPr="00BB148F" w:rsidRDefault="00BB148F" w:rsidP="005D5F11">
          <w:pPr>
            <w:pStyle w:val="Ingetavstnd"/>
          </w:pPr>
        </w:p>
        <w:p w14:paraId="51654DB2" w14:textId="77777777" w:rsidR="00BB148F" w:rsidRDefault="00BB148F" w:rsidP="005D5F11">
          <w:pPr>
            <w:pStyle w:val="Rubrik1"/>
          </w:pPr>
          <w:bookmarkStart w:id="9" w:name="_Toc215569928"/>
          <w:r w:rsidRPr="00BB148F">
            <w:t>Tips för nybörjare och nya medarbetare:</w:t>
          </w:r>
          <w:bookmarkEnd w:id="9"/>
        </w:p>
        <w:p w14:paraId="59534F1D" w14:textId="77777777" w:rsidR="005D5F11" w:rsidRPr="005D5F11" w:rsidRDefault="005D5F11" w:rsidP="005D5F11">
          <w:pPr>
            <w:pStyle w:val="Ingetavstnd"/>
          </w:pPr>
        </w:p>
        <w:p w14:paraId="36628F17" w14:textId="77777777" w:rsidR="00BB148F" w:rsidRPr="00BB148F" w:rsidRDefault="00BB148F" w:rsidP="00BB148F">
          <w:pPr>
            <w:numPr>
              <w:ilvl w:val="0"/>
              <w:numId w:val="73"/>
            </w:numPr>
          </w:pPr>
          <w:r w:rsidRPr="00BB148F">
            <w:t>Börja alltid på samma sätt varje gång (t.ex. med lamporna), då blir det lätt att komma ihåg.</w:t>
          </w:r>
        </w:p>
        <w:p w14:paraId="7E182EA2" w14:textId="77777777" w:rsidR="00BB148F" w:rsidRPr="00BB148F" w:rsidRDefault="00BB148F" w:rsidP="00BB148F">
          <w:pPr>
            <w:numPr>
              <w:ilvl w:val="0"/>
              <w:numId w:val="73"/>
            </w:numPr>
          </w:pPr>
          <w:r w:rsidRPr="00BB148F">
            <w:t>Ha listan med i bilen de första veckorna.</w:t>
          </w:r>
        </w:p>
        <w:p w14:paraId="00C1EF6C" w14:textId="77777777" w:rsidR="00BB148F" w:rsidRPr="00BB148F" w:rsidRDefault="00BB148F" w:rsidP="00BB148F">
          <w:pPr>
            <w:numPr>
              <w:ilvl w:val="0"/>
              <w:numId w:val="73"/>
            </w:numPr>
          </w:pPr>
          <w:r w:rsidRPr="00BB148F">
            <w:t>Gör kontrollen varje morgon – det tar bara 5 minuter och blir snabbt en vana.</w:t>
          </w:r>
        </w:p>
        <w:p w14:paraId="2B0AAB5F" w14:textId="77777777" w:rsidR="00BB148F" w:rsidRPr="00BB148F" w:rsidRDefault="00BB148F" w:rsidP="00BB148F">
          <w:pPr>
            <w:numPr>
              <w:ilvl w:val="0"/>
              <w:numId w:val="73"/>
            </w:numPr>
          </w:pPr>
          <w:r w:rsidRPr="00BB148F">
            <w:t>Osäker på var något sitter? Fråga din lärare, kollega eller någon hemma – det är helt okej!</w:t>
          </w:r>
        </w:p>
        <w:p w14:paraId="76FE5D96" w14:textId="77777777" w:rsidR="00BB148F" w:rsidRDefault="00BB148F" w:rsidP="005D5F11">
          <w:pPr>
            <w:pStyle w:val="Ingetavstnd"/>
          </w:pPr>
        </w:p>
        <w:p w14:paraId="535D2AA3" w14:textId="74BC4DB7" w:rsidR="00BB148F" w:rsidRDefault="00BB148F" w:rsidP="005D5F11">
          <w:pPr>
            <w:pStyle w:val="Rubrik1"/>
          </w:pPr>
          <w:bookmarkStart w:id="10" w:name="_Toc215569929"/>
          <w:r w:rsidRPr="00BB148F">
            <w:t>Så här gör du – 3 superenkla steg</w:t>
          </w:r>
          <w:bookmarkEnd w:id="10"/>
        </w:p>
        <w:p w14:paraId="3B64E5C8" w14:textId="77777777" w:rsidR="005D5F11" w:rsidRPr="005D5F11" w:rsidRDefault="005D5F11" w:rsidP="005D5F11">
          <w:pPr>
            <w:pStyle w:val="Ingetavstnd"/>
          </w:pPr>
        </w:p>
        <w:p w14:paraId="38398D5D" w14:textId="77777777" w:rsidR="00BB148F" w:rsidRPr="00BB148F" w:rsidRDefault="00BB148F" w:rsidP="00BB148F">
          <w:pPr>
            <w:numPr>
              <w:ilvl w:val="0"/>
              <w:numId w:val="74"/>
            </w:numPr>
          </w:pPr>
          <w:r w:rsidRPr="00BB148F">
            <w:t>Ta god tid på dig och gör kontrollen i lugn och ro vid bilen.</w:t>
          </w:r>
        </w:p>
        <w:p w14:paraId="12F0F85D" w14:textId="77777777" w:rsidR="00BB148F" w:rsidRPr="00BB148F" w:rsidRDefault="00BB148F" w:rsidP="00BB148F">
          <w:pPr>
            <w:numPr>
              <w:ilvl w:val="0"/>
              <w:numId w:val="74"/>
            </w:numPr>
          </w:pPr>
          <w:r w:rsidRPr="00BB148F">
            <w:t>Följ listan från topp till botten och kryssa i varje ruta när du har kollat.</w:t>
          </w:r>
        </w:p>
        <w:p w14:paraId="4174B784" w14:textId="77777777" w:rsidR="00BB148F" w:rsidRDefault="00BB148F" w:rsidP="00BB148F">
          <w:pPr>
            <w:numPr>
              <w:ilvl w:val="0"/>
              <w:numId w:val="74"/>
            </w:numPr>
          </w:pPr>
          <w:r w:rsidRPr="00BB148F">
            <w:t>Allt klart och OK? Då är det bara att köra säkert!</w:t>
          </w:r>
        </w:p>
        <w:p w14:paraId="1C3370B3" w14:textId="77777777" w:rsidR="00D223E7" w:rsidRDefault="00D223E7" w:rsidP="00D223E7"/>
        <w:p w14:paraId="31AF1D5B" w14:textId="77777777" w:rsidR="00D223E7" w:rsidRDefault="00D223E7" w:rsidP="00D223E7"/>
        <w:p w14:paraId="3E63FD3A" w14:textId="77777777" w:rsidR="00D223E7" w:rsidRDefault="00D223E7" w:rsidP="00D223E7"/>
        <w:p w14:paraId="77678EDE" w14:textId="77777777" w:rsidR="00D223E7" w:rsidRDefault="00D223E7" w:rsidP="00D223E7"/>
        <w:p w14:paraId="5E559D93" w14:textId="77777777" w:rsidR="00D223E7" w:rsidRDefault="00D223E7" w:rsidP="00D223E7"/>
        <w:p w14:paraId="3BFD5DE3" w14:textId="77777777" w:rsidR="00D223E7" w:rsidRDefault="00D223E7" w:rsidP="00D223E7"/>
        <w:p w14:paraId="6C6D1B64" w14:textId="77777777" w:rsidR="00D223E7" w:rsidRDefault="00D223E7" w:rsidP="00D223E7"/>
        <w:p w14:paraId="47C234B3" w14:textId="77777777" w:rsidR="00D223E7" w:rsidRDefault="00D223E7" w:rsidP="00D223E7"/>
        <w:p w14:paraId="1769969E" w14:textId="77777777" w:rsidR="00D223E7" w:rsidRDefault="00D223E7" w:rsidP="00D223E7"/>
        <w:p w14:paraId="3F9C5FAD" w14:textId="77777777" w:rsidR="00D223E7" w:rsidRDefault="00D223E7" w:rsidP="00D223E7"/>
        <w:p w14:paraId="4B844FAB" w14:textId="77777777" w:rsidR="00D223E7" w:rsidRDefault="00D223E7" w:rsidP="00D223E7">
          <w:pPr>
            <w:pStyle w:val="Rubrik"/>
          </w:pPr>
          <w:r>
            <w:lastRenderedPageBreak/>
            <w:t>Säkerhetskontroll Bil</w:t>
          </w:r>
        </w:p>
        <w:p w14:paraId="2DF13C06" w14:textId="77777777" w:rsidR="00D223E7" w:rsidRPr="00D223E7" w:rsidRDefault="00D223E7" w:rsidP="00D223E7">
          <w:pPr>
            <w:pStyle w:val="Ingetavstnd"/>
          </w:pPr>
        </w:p>
        <w:p w14:paraId="1A98710C" w14:textId="77777777" w:rsidR="00D223E7" w:rsidRDefault="00D223E7" w:rsidP="00D223E7">
          <w:r w:rsidRPr="005D5F11">
            <w:t>Komplett checklista – både yttre och inre kontroll</w:t>
          </w:r>
        </w:p>
        <w:p w14:paraId="65359C0B" w14:textId="77777777" w:rsidR="00D223E7" w:rsidRPr="005D5F11" w:rsidRDefault="00D223E7" w:rsidP="00D223E7">
          <w:r w:rsidRPr="005D5F11">
            <w:t>Perfekt för körskola, företag och vardagskörning</w:t>
          </w:r>
        </w:p>
        <w:p w14:paraId="54B04529" w14:textId="77777777" w:rsidR="00D223E7" w:rsidRDefault="00D223E7" w:rsidP="00D223E7">
          <w:pPr>
            <w:pStyle w:val="Ingetavstnd"/>
          </w:pPr>
        </w:p>
        <w:p w14:paraId="095A16B5" w14:textId="77777777" w:rsidR="00D223E7" w:rsidRDefault="00D223E7" w:rsidP="00D223E7">
          <w:pPr>
            <w:pStyle w:val="Ingetavstnd"/>
          </w:pPr>
        </w:p>
        <w:p w14:paraId="6025C4F1" w14:textId="77777777" w:rsidR="00D223E7" w:rsidRPr="00D223E7" w:rsidRDefault="00D223E7" w:rsidP="00D223E7">
          <w:pPr>
            <w:rPr>
              <w:b/>
              <w:bCs/>
            </w:rPr>
          </w:pPr>
          <w:r w:rsidRPr="00D223E7">
            <w:rPr>
              <w:b/>
              <w:bCs/>
            </w:rPr>
            <w:t xml:space="preserve">Projekt nr/Kurs:  </w:t>
          </w:r>
          <w:sdt>
            <w:sdtPr>
              <w:alias w:val="Projektnummer"/>
              <w:tag w:val="project_id"/>
              <w:id w:val="1611002736"/>
              <w:placeholder>
                <w:docPart w:val="9303E38AE26A46D79E4CD9B41E3FDFE8"/>
              </w:placeholder>
              <w:text/>
            </w:sdtPr>
            <w:sdtContent>
              <w:r w:rsidRPr="00D223E7">
                <w:t>Ange projektnummer…</w:t>
              </w:r>
            </w:sdtContent>
          </w:sdt>
          <w:r w:rsidRPr="00D223E7">
            <w:rPr>
              <w:b/>
              <w:bCs/>
            </w:rPr>
            <w:t xml:space="preserve">    </w:t>
          </w:r>
          <w:r w:rsidRPr="00D223E7">
            <w:rPr>
              <w:b/>
              <w:bCs/>
            </w:rPr>
            <w:tab/>
            <w:t xml:space="preserve"> Bilens reg.nr: </w:t>
          </w:r>
          <w:sdt>
            <w:sdtPr>
              <w:alias w:val="Registreringsnummer"/>
              <w:tag w:val="car_reg"/>
              <w:id w:val="-2044891735"/>
              <w:placeholder>
                <w:docPart w:val="9303E38AE26A46D79E4CD9B41E3FDFE8"/>
              </w:placeholder>
              <w:text/>
            </w:sdtPr>
            <w:sdtContent>
              <w:r w:rsidRPr="00D223E7">
                <w:t>Ange bilens registreringsnummer…</w:t>
              </w:r>
            </w:sdtContent>
          </w:sdt>
          <w:r w:rsidRPr="00D223E7">
            <w:rPr>
              <w:b/>
              <w:bCs/>
            </w:rPr>
            <w:t xml:space="preserve">  </w:t>
          </w:r>
        </w:p>
        <w:p w14:paraId="24012B51" w14:textId="77777777" w:rsidR="00D223E7" w:rsidRPr="0081136F" w:rsidRDefault="00D223E7" w:rsidP="00D223E7">
          <w:pPr>
            <w:rPr>
              <w:b/>
              <w:bCs/>
            </w:rPr>
          </w:pPr>
          <w:r w:rsidRPr="0081136F">
            <w:rPr>
              <w:b/>
              <w:bCs/>
            </w:rPr>
            <w:t>Datum</w:t>
          </w:r>
          <w:r w:rsidRPr="00CB4BCA">
            <w:t xml:space="preserve">: </w:t>
          </w:r>
          <w:sdt>
            <w:sdtPr>
              <w:alias w:val="Projektdatum"/>
              <w:tag w:val="project_date"/>
              <w:id w:val="-744724928"/>
              <w:placeholder>
                <w:docPart w:val="7B5481D751F3477789730A8F74F80EC7"/>
              </w:placeholder>
              <w:date>
                <w:dateFormat w:val="yyyy-MM-dd"/>
                <w:lid w:val="sv-SE"/>
                <w:storeMappedDataAs w:val="dateTime"/>
                <w:calendar w:val="gregorian"/>
              </w:date>
            </w:sdtPr>
            <w:sdtContent>
              <w:r w:rsidRPr="00CB4BCA">
                <w:t>Välj projektdatum</w:t>
              </w:r>
              <w:r>
                <w:t>…</w:t>
              </w:r>
            </w:sdtContent>
          </w:sdt>
          <w:r>
            <w:rPr>
              <w:b/>
              <w:bCs/>
            </w:rPr>
            <w:tab/>
          </w:r>
          <w:r>
            <w:rPr>
              <w:b/>
              <w:bCs/>
            </w:rPr>
            <w:tab/>
            <w:t>N</w:t>
          </w:r>
          <w:r w:rsidRPr="0081136F">
            <w:rPr>
              <w:b/>
              <w:bCs/>
            </w:rPr>
            <w:t>amn</w:t>
          </w:r>
          <w:r>
            <w:rPr>
              <w:b/>
              <w:bCs/>
            </w:rPr>
            <w:t>/elev</w:t>
          </w:r>
          <w:r w:rsidRPr="0081136F">
            <w:rPr>
              <w:b/>
              <w:bCs/>
            </w:rPr>
            <w:t xml:space="preserve">: </w:t>
          </w:r>
          <w:sdt>
            <w:sdtPr>
              <w:alias w:val="Namn"/>
              <w:tag w:val="name"/>
              <w:id w:val="1175006047"/>
              <w:placeholder>
                <w:docPart w:val="9303E38AE26A46D79E4CD9B41E3FDFE8"/>
              </w:placeholder>
              <w:text/>
            </w:sdtPr>
            <w:sdtContent>
              <w:r w:rsidRPr="00CB4BCA">
                <w:t>Ange namn</w:t>
              </w:r>
            </w:sdtContent>
          </w:sdt>
          <w:r w:rsidRPr="0081136F">
            <w:rPr>
              <w:b/>
              <w:bCs/>
            </w:rPr>
            <w:t xml:space="preserve">  </w:t>
          </w:r>
        </w:p>
        <w:p w14:paraId="5BE78D21" w14:textId="77777777" w:rsidR="00D223E7" w:rsidRPr="005D5F11" w:rsidRDefault="00D223E7" w:rsidP="00D223E7">
          <w:pPr>
            <w:pStyle w:val="Ingetavstnd"/>
          </w:pPr>
        </w:p>
        <w:p w14:paraId="5D1E087F" w14:textId="77777777" w:rsidR="00D223E7" w:rsidRDefault="00D223E7" w:rsidP="00D223E7">
          <w:r w:rsidRPr="00853C9B">
            <w:t>Gör alltid kontrollen i lugn och ro. Ta den tid du behöver – säkerhet först!</w:t>
          </w:r>
        </w:p>
        <w:p w14:paraId="1C8D19E4" w14:textId="77777777" w:rsidR="00D223E7" w:rsidRDefault="00D223E7" w:rsidP="00D223E7"/>
        <w:p w14:paraId="1468670D" w14:textId="77777777" w:rsidR="00D223E7" w:rsidRDefault="00D223E7" w:rsidP="00D223E7"/>
        <w:p w14:paraId="1DE1EE68" w14:textId="77777777" w:rsidR="00D223E7" w:rsidRDefault="00D223E7" w:rsidP="00D223E7"/>
        <w:p w14:paraId="24C43378" w14:textId="77777777" w:rsidR="00D223E7" w:rsidRDefault="00D223E7" w:rsidP="00D223E7"/>
        <w:p w14:paraId="7F3687D1" w14:textId="77777777" w:rsidR="00D223E7" w:rsidRDefault="00D223E7" w:rsidP="00D223E7"/>
        <w:p w14:paraId="32831D57" w14:textId="77777777" w:rsidR="00D223E7" w:rsidRDefault="00D223E7" w:rsidP="00D223E7"/>
        <w:p w14:paraId="0DED24AF" w14:textId="77777777" w:rsidR="00D223E7" w:rsidRDefault="00D223E7" w:rsidP="00D223E7"/>
        <w:p w14:paraId="1BE49773" w14:textId="77777777" w:rsidR="00D223E7" w:rsidRDefault="00D223E7" w:rsidP="00D223E7"/>
        <w:p w14:paraId="3AD0A636" w14:textId="77777777" w:rsidR="00D223E7" w:rsidRDefault="00D223E7" w:rsidP="00D223E7"/>
        <w:p w14:paraId="6FCAC838" w14:textId="77777777" w:rsidR="00D223E7" w:rsidRDefault="00D223E7" w:rsidP="00D223E7"/>
        <w:p w14:paraId="02242559" w14:textId="77777777" w:rsidR="00D223E7" w:rsidRDefault="00D223E7" w:rsidP="00D223E7"/>
        <w:p w14:paraId="024A7D88" w14:textId="77777777" w:rsidR="00D223E7" w:rsidRDefault="00D223E7" w:rsidP="00D223E7"/>
        <w:p w14:paraId="4643C982" w14:textId="77777777" w:rsidR="00D223E7" w:rsidRDefault="00D223E7" w:rsidP="00D223E7"/>
        <w:p w14:paraId="4404AE5C" w14:textId="77777777" w:rsidR="00D223E7" w:rsidRDefault="00D223E7" w:rsidP="00D223E7"/>
        <w:p w14:paraId="5E9A1290" w14:textId="77777777" w:rsidR="00D223E7" w:rsidRDefault="00D223E7" w:rsidP="00D223E7"/>
        <w:p w14:paraId="2339BCBB" w14:textId="77777777" w:rsidR="00D223E7" w:rsidRDefault="00D223E7" w:rsidP="00D223E7"/>
        <w:p w14:paraId="6BBCD228" w14:textId="77777777" w:rsidR="00D223E7" w:rsidRDefault="00D223E7" w:rsidP="00D223E7"/>
        <w:p w14:paraId="27298197" w14:textId="77777777" w:rsidR="00D223E7" w:rsidRDefault="00D223E7" w:rsidP="00D223E7"/>
        <w:p w14:paraId="04E637FE" w14:textId="77777777" w:rsidR="00D223E7" w:rsidRDefault="00D223E7" w:rsidP="00D223E7"/>
        <w:p w14:paraId="4E98B826" w14:textId="77777777" w:rsidR="00D223E7" w:rsidRDefault="00D223E7" w:rsidP="00D223E7"/>
        <w:p w14:paraId="4A27CB37" w14:textId="77777777" w:rsidR="00D223E7" w:rsidRDefault="00D223E7" w:rsidP="00D223E7"/>
        <w:p w14:paraId="72D96F27" w14:textId="77777777" w:rsidR="00D223E7" w:rsidRDefault="00D223E7" w:rsidP="00D223E7"/>
        <w:p w14:paraId="1C304140" w14:textId="77777777" w:rsidR="00D223E7" w:rsidRDefault="00D223E7" w:rsidP="00D223E7"/>
        <w:p w14:paraId="779CDE1E" w14:textId="77777777" w:rsidR="00D223E7" w:rsidRDefault="00D223E7" w:rsidP="00D223E7"/>
        <w:p w14:paraId="59935479" w14:textId="77777777" w:rsidR="00D223E7" w:rsidRDefault="00D223E7" w:rsidP="00D223E7"/>
        <w:p w14:paraId="61F0F915" w14:textId="77777777" w:rsidR="00D223E7" w:rsidRDefault="00D223E7" w:rsidP="00D223E7"/>
        <w:p w14:paraId="69BD7E3A" w14:textId="77777777" w:rsidR="00D223E7" w:rsidRDefault="00D223E7" w:rsidP="00D223E7"/>
        <w:p w14:paraId="1C4405DC" w14:textId="71C9E9B7" w:rsidR="0081136F" w:rsidRDefault="0081136F" w:rsidP="00670E93">
          <w:pPr>
            <w:pStyle w:val="Rubrik1"/>
          </w:pPr>
          <w:bookmarkStart w:id="11" w:name="_Toc215569930"/>
          <w:r>
            <w:lastRenderedPageBreak/>
            <w:t>1. YTTRE SÄKERHETSKONTROLL</w:t>
          </w:r>
          <w:bookmarkEnd w:id="11"/>
        </w:p>
        <w:p w14:paraId="166E0FFA" w14:textId="77777777" w:rsidR="00670E93" w:rsidRPr="00670E93" w:rsidRDefault="00670E93" w:rsidP="00670E93">
          <w:pPr>
            <w:pStyle w:val="Ingetavstnd"/>
          </w:pPr>
        </w:p>
        <w:p w14:paraId="78A18AC8" w14:textId="55F749B8" w:rsidR="0081136F" w:rsidRPr="005D5F11" w:rsidRDefault="00000000" w:rsidP="0081136F">
          <w:sdt>
            <w:sdtPr>
              <w:id w:val="1254397549"/>
              <w14:checkbox>
                <w14:checked w14:val="0"/>
                <w14:checkedState w14:val="2612" w14:font="MS Gothic"/>
                <w14:uncheckedState w14:val="2610" w14:font="MS Gothic"/>
              </w14:checkbox>
            </w:sdtPr>
            <w:sdtContent>
              <w:r w:rsidR="00853C9B" w:rsidRPr="005D5F11">
                <w:rPr>
                  <w:rFonts w:ascii="MS Gothic" w:eastAsia="MS Gothic" w:hAnsi="MS Gothic" w:hint="eastAsia"/>
                </w:rPr>
                <w:t>☐</w:t>
              </w:r>
            </w:sdtContent>
          </w:sdt>
          <w:r w:rsidR="0081136F" w:rsidRPr="005D5F11">
            <w:t xml:space="preserve"> 1. Tänd parkeringsljusen  </w:t>
          </w:r>
        </w:p>
        <w:p w14:paraId="68560DE5" w14:textId="2DCA8EB5" w:rsidR="0081136F" w:rsidRPr="005D5F11" w:rsidRDefault="0081136F" w:rsidP="00853C9B">
          <w:pPr>
            <w:pStyle w:val="Liststycke"/>
            <w:numPr>
              <w:ilvl w:val="0"/>
              <w:numId w:val="58"/>
            </w:numPr>
          </w:pPr>
          <w:r w:rsidRPr="005D5F11">
            <w:t xml:space="preserve">Kontrollera framljus, bakljus, reflexer och registreringsskyltens belysning  </w:t>
          </w:r>
        </w:p>
        <w:p w14:paraId="485FF21E" w14:textId="26EDD001" w:rsidR="0081136F" w:rsidRPr="005D5F11" w:rsidRDefault="0081136F" w:rsidP="00853C9B">
          <w:pPr>
            <w:pStyle w:val="Liststycke"/>
            <w:numPr>
              <w:ilvl w:val="0"/>
              <w:numId w:val="58"/>
            </w:numPr>
          </w:pPr>
          <w:r w:rsidRPr="005D5F11">
            <w:t xml:space="preserve">Rengör lamporna om de är smutsiga  </w:t>
          </w:r>
        </w:p>
        <w:p w14:paraId="23D84044" w14:textId="77777777" w:rsidR="0081136F" w:rsidRPr="005D5F11" w:rsidRDefault="0081136F" w:rsidP="005D5F11">
          <w:pPr>
            <w:pStyle w:val="Ingetavstnd"/>
          </w:pPr>
        </w:p>
        <w:p w14:paraId="3A26429A" w14:textId="5F0E22B4" w:rsidR="0081136F" w:rsidRPr="005D5F11" w:rsidRDefault="00000000" w:rsidP="0081136F">
          <w:sdt>
            <w:sdtPr>
              <w:id w:val="1862311668"/>
              <w14:checkbox>
                <w14:checked w14:val="0"/>
                <w14:checkedState w14:val="2612" w14:font="MS Gothic"/>
                <w14:uncheckedState w14:val="2610" w14:font="MS Gothic"/>
              </w14:checkbox>
            </w:sdtPr>
            <w:sdtContent>
              <w:r w:rsidR="00853C9B" w:rsidRPr="005D5F11">
                <w:rPr>
                  <w:rFonts w:ascii="MS Gothic" w:eastAsia="MS Gothic" w:hAnsi="MS Gothic" w:hint="eastAsia"/>
                </w:rPr>
                <w:t>☐</w:t>
              </w:r>
            </w:sdtContent>
          </w:sdt>
          <w:r w:rsidR="0081136F" w:rsidRPr="005D5F11">
            <w:t xml:space="preserve"> 2. Sätt på tändningen  </w:t>
          </w:r>
        </w:p>
        <w:p w14:paraId="68D5D5E0" w14:textId="77777777" w:rsidR="0081136F" w:rsidRPr="005D5F11" w:rsidRDefault="0081136F" w:rsidP="0081136F">
          <w:r w:rsidRPr="005D5F11">
            <w:t xml:space="preserve">   Slå på halvljus + helljus + vänster blinkers  </w:t>
          </w:r>
        </w:p>
        <w:p w14:paraId="6E7ADA99" w14:textId="77777777" w:rsidR="0081136F" w:rsidRPr="005D5F11" w:rsidRDefault="0081136F" w:rsidP="0081136F">
          <w:r w:rsidRPr="005D5F11">
            <w:t xml:space="preserve">   Gå runt bilen och kolla:  </w:t>
          </w:r>
        </w:p>
        <w:p w14:paraId="7A2112D2" w14:textId="6EDB6CC9" w:rsidR="0081136F" w:rsidRPr="005D5F11" w:rsidRDefault="0081136F" w:rsidP="00853C9B">
          <w:pPr>
            <w:pStyle w:val="Liststycke"/>
            <w:numPr>
              <w:ilvl w:val="0"/>
              <w:numId w:val="59"/>
            </w:numPr>
          </w:pPr>
          <w:r w:rsidRPr="005D5F11">
            <w:t xml:space="preserve">Helljus fram  </w:t>
          </w:r>
        </w:p>
        <w:p w14:paraId="61DBEA36" w14:textId="5E06C0C1" w:rsidR="0081136F" w:rsidRPr="005D5F11" w:rsidRDefault="0081136F" w:rsidP="00853C9B">
          <w:pPr>
            <w:pStyle w:val="Liststycke"/>
            <w:numPr>
              <w:ilvl w:val="0"/>
              <w:numId w:val="59"/>
            </w:numPr>
          </w:pPr>
          <w:r w:rsidRPr="005D5F11">
            <w:t xml:space="preserve">Bakljus  </w:t>
          </w:r>
        </w:p>
        <w:p w14:paraId="4CB5176C" w14:textId="1721572C" w:rsidR="0081136F" w:rsidRPr="005D5F11" w:rsidRDefault="0081136F" w:rsidP="00853C9B">
          <w:pPr>
            <w:pStyle w:val="Liststycke"/>
            <w:numPr>
              <w:ilvl w:val="0"/>
              <w:numId w:val="59"/>
            </w:numPr>
          </w:pPr>
          <w:r w:rsidRPr="005D5F11">
            <w:t xml:space="preserve">Vänster blinkers fram och bak  </w:t>
          </w:r>
        </w:p>
        <w:p w14:paraId="5A506319" w14:textId="77777777" w:rsidR="0081136F" w:rsidRPr="005D5F11" w:rsidRDefault="0081136F" w:rsidP="005D5F11">
          <w:pPr>
            <w:pStyle w:val="Ingetavstnd"/>
          </w:pPr>
        </w:p>
        <w:p w14:paraId="58F6A041" w14:textId="034C5A3A" w:rsidR="0081136F" w:rsidRPr="005D5F11" w:rsidRDefault="00000000" w:rsidP="0081136F">
          <w:sdt>
            <w:sdtPr>
              <w:id w:val="910665009"/>
              <w14:checkbox>
                <w14:checked w14:val="0"/>
                <w14:checkedState w14:val="2612" w14:font="MS Gothic"/>
                <w14:uncheckedState w14:val="2610" w14:font="MS Gothic"/>
              </w14:checkbox>
            </w:sdtPr>
            <w:sdtContent>
              <w:r w:rsidR="00853C9B" w:rsidRPr="005D5F11">
                <w:rPr>
                  <w:rFonts w:ascii="MS Gothic" w:eastAsia="MS Gothic" w:hAnsi="MS Gothic" w:hint="eastAsia"/>
                </w:rPr>
                <w:t>☐</w:t>
              </w:r>
            </w:sdtContent>
          </w:sdt>
          <w:r w:rsidR="0081136F" w:rsidRPr="005D5F11">
            <w:t xml:space="preserve"> 3. Kolla vänster däck snabbt med ögonen  </w:t>
          </w:r>
        </w:p>
        <w:p w14:paraId="086EC638" w14:textId="0B2F05D8" w:rsidR="0081136F" w:rsidRPr="005D5F11" w:rsidRDefault="0081136F" w:rsidP="00853C9B">
          <w:pPr>
            <w:pStyle w:val="Liststycke"/>
            <w:numPr>
              <w:ilvl w:val="0"/>
              <w:numId w:val="60"/>
            </w:numPr>
          </w:pPr>
          <w:r w:rsidRPr="005D5F11">
            <w:t xml:space="preserve">Ser mönsterdjupet okej ut?  </w:t>
          </w:r>
        </w:p>
        <w:p w14:paraId="1CB6F556" w14:textId="765BCD19" w:rsidR="0081136F" w:rsidRPr="005D5F11" w:rsidRDefault="0081136F" w:rsidP="00853C9B">
          <w:pPr>
            <w:pStyle w:val="Liststycke"/>
            <w:numPr>
              <w:ilvl w:val="0"/>
              <w:numId w:val="60"/>
            </w:numPr>
          </w:pPr>
          <w:r w:rsidRPr="005D5F11">
            <w:t xml:space="preserve">Ser däcket runt ut (rätt lufttryck)?  </w:t>
          </w:r>
        </w:p>
        <w:p w14:paraId="31EEB76A" w14:textId="77777777" w:rsidR="0081136F" w:rsidRPr="005D5F11" w:rsidRDefault="0081136F" w:rsidP="005D5F11">
          <w:pPr>
            <w:pStyle w:val="Ingetavstnd"/>
          </w:pPr>
        </w:p>
        <w:p w14:paraId="2DFF28D0" w14:textId="61EA73CA" w:rsidR="0081136F" w:rsidRPr="005D5F11" w:rsidRDefault="00000000" w:rsidP="0081136F">
          <w:sdt>
            <w:sdtPr>
              <w:id w:val="1427150996"/>
              <w14:checkbox>
                <w14:checked w14:val="0"/>
                <w14:checkedState w14:val="2612" w14:font="MS Gothic"/>
                <w14:uncheckedState w14:val="2610" w14:font="MS Gothic"/>
              </w14:checkbox>
            </w:sdtPr>
            <w:sdtContent>
              <w:r w:rsidR="00853C9B" w:rsidRPr="005D5F11">
                <w:rPr>
                  <w:rFonts w:ascii="MS Gothic" w:eastAsia="MS Gothic" w:hAnsi="MS Gothic" w:hint="eastAsia"/>
                </w:rPr>
                <w:t>☐</w:t>
              </w:r>
            </w:sdtContent>
          </w:sdt>
          <w:r w:rsidR="0081136F" w:rsidRPr="005D5F11">
            <w:t xml:space="preserve"> 4. Slå av helljuset  </w:t>
          </w:r>
        </w:p>
        <w:p w14:paraId="30CD7C18" w14:textId="73F1052E" w:rsidR="0081136F" w:rsidRPr="005D5F11" w:rsidRDefault="0081136F" w:rsidP="00670E93">
          <w:pPr>
            <w:pStyle w:val="Liststycke"/>
            <w:numPr>
              <w:ilvl w:val="0"/>
              <w:numId w:val="71"/>
            </w:numPr>
          </w:pPr>
          <w:r w:rsidRPr="005D5F11">
            <w:t xml:space="preserve">Slå på höger blinkers + dimbakljus  </w:t>
          </w:r>
        </w:p>
        <w:p w14:paraId="561E77F7" w14:textId="43E87901" w:rsidR="0081136F" w:rsidRPr="005D5F11" w:rsidRDefault="0081136F" w:rsidP="00670E93">
          <w:pPr>
            <w:pStyle w:val="Liststycke"/>
            <w:numPr>
              <w:ilvl w:val="0"/>
              <w:numId w:val="71"/>
            </w:numPr>
          </w:pPr>
          <w:r w:rsidRPr="005D5F11">
            <w:t xml:space="preserve">Gå runt och kolla:  </w:t>
          </w:r>
        </w:p>
        <w:p w14:paraId="69ED1100" w14:textId="6A9EA745" w:rsidR="0081136F" w:rsidRPr="005D5F11" w:rsidRDefault="0081136F" w:rsidP="00670E93">
          <w:pPr>
            <w:pStyle w:val="Liststycke"/>
            <w:numPr>
              <w:ilvl w:val="1"/>
              <w:numId w:val="71"/>
            </w:numPr>
          </w:pPr>
          <w:r w:rsidRPr="005D5F11">
            <w:t xml:space="preserve">Halvljus fram  </w:t>
          </w:r>
        </w:p>
        <w:p w14:paraId="46B217C6" w14:textId="3DCE7E72" w:rsidR="0081136F" w:rsidRPr="005D5F11" w:rsidRDefault="0081136F" w:rsidP="00670E93">
          <w:pPr>
            <w:pStyle w:val="Liststycke"/>
            <w:numPr>
              <w:ilvl w:val="1"/>
              <w:numId w:val="71"/>
            </w:numPr>
          </w:pPr>
          <w:r w:rsidRPr="005D5F11">
            <w:t xml:space="preserve">Höger blinkers fram och bak  </w:t>
          </w:r>
        </w:p>
        <w:p w14:paraId="3946DA8D" w14:textId="784BB113" w:rsidR="0081136F" w:rsidRPr="005D5F11" w:rsidRDefault="0081136F" w:rsidP="00670E93">
          <w:pPr>
            <w:pStyle w:val="Liststycke"/>
            <w:numPr>
              <w:ilvl w:val="1"/>
              <w:numId w:val="71"/>
            </w:numPr>
          </w:pPr>
          <w:r w:rsidRPr="005D5F11">
            <w:t xml:space="preserve">Dimbakljus  </w:t>
          </w:r>
        </w:p>
        <w:p w14:paraId="6E3B21F8" w14:textId="15889EA8" w:rsidR="0081136F" w:rsidRPr="005D5F11" w:rsidRDefault="0081136F" w:rsidP="00670E93">
          <w:pPr>
            <w:pStyle w:val="Liststycke"/>
            <w:numPr>
              <w:ilvl w:val="1"/>
              <w:numId w:val="71"/>
            </w:numPr>
          </w:pPr>
          <w:r w:rsidRPr="005D5F11">
            <w:t xml:space="preserve">Höger däck (samma snabba koll)  </w:t>
          </w:r>
        </w:p>
        <w:p w14:paraId="6D93239F" w14:textId="77777777" w:rsidR="0081136F" w:rsidRPr="005D5F11" w:rsidRDefault="0081136F" w:rsidP="005D5F11">
          <w:pPr>
            <w:pStyle w:val="Ingetavstnd"/>
          </w:pPr>
        </w:p>
        <w:p w14:paraId="40CA86C5" w14:textId="3B8ABCCC" w:rsidR="0081136F" w:rsidRPr="005D5F11" w:rsidRDefault="00000000" w:rsidP="0081136F">
          <w:sdt>
            <w:sdtPr>
              <w:id w:val="-585530245"/>
              <w14:checkbox>
                <w14:checked w14:val="0"/>
                <w14:checkedState w14:val="2612" w14:font="MS Gothic"/>
                <w14:uncheckedState w14:val="2610" w14:font="MS Gothic"/>
              </w14:checkbox>
            </w:sdtPr>
            <w:sdtContent>
              <w:r w:rsidR="0081136F" w:rsidRPr="005D5F11">
                <w:rPr>
                  <w:rFonts w:ascii="MS Gothic" w:eastAsia="MS Gothic" w:hAnsi="MS Gothic" w:hint="eastAsia"/>
                </w:rPr>
                <w:t>☐</w:t>
              </w:r>
            </w:sdtContent>
          </w:sdt>
          <w:r w:rsidR="0081136F" w:rsidRPr="005D5F11">
            <w:t xml:space="preserve"> 5. Slå av alla lampor och blinkers  </w:t>
          </w:r>
        </w:p>
        <w:p w14:paraId="34A0FEB8" w14:textId="065BD4CF" w:rsidR="0081136F" w:rsidRPr="005D5F11" w:rsidRDefault="0081136F" w:rsidP="00670E93">
          <w:pPr>
            <w:pStyle w:val="Liststycke"/>
            <w:numPr>
              <w:ilvl w:val="0"/>
              <w:numId w:val="70"/>
            </w:numPr>
          </w:pPr>
          <w:r w:rsidRPr="005D5F11">
            <w:t xml:space="preserve">Be någon trampa på bromsen medan du står bakom bilen  </w:t>
          </w:r>
        </w:p>
        <w:p w14:paraId="1F58B9CE" w14:textId="0C1EB6CA" w:rsidR="0081136F" w:rsidRPr="005D5F11" w:rsidRDefault="0081136F" w:rsidP="00670E93">
          <w:pPr>
            <w:pStyle w:val="Liststycke"/>
            <w:numPr>
              <w:ilvl w:val="0"/>
              <w:numId w:val="70"/>
            </w:numPr>
          </w:pPr>
          <w:r w:rsidRPr="005D5F11">
            <w:t xml:space="preserve">Kontrollera att bromsljusen lyser  </w:t>
          </w:r>
        </w:p>
        <w:p w14:paraId="29DCC8F6" w14:textId="77777777" w:rsidR="0081136F" w:rsidRPr="005D5F11" w:rsidRDefault="0081136F" w:rsidP="005D5F11">
          <w:pPr>
            <w:pStyle w:val="Ingetavstnd"/>
          </w:pPr>
        </w:p>
        <w:p w14:paraId="161656E4" w14:textId="5D542D38" w:rsidR="0081136F" w:rsidRPr="005D5F11" w:rsidRDefault="00000000" w:rsidP="0081136F">
          <w:sdt>
            <w:sdtPr>
              <w:id w:val="2001068189"/>
              <w14:checkbox>
                <w14:checked w14:val="0"/>
                <w14:checkedState w14:val="2612" w14:font="MS Gothic"/>
                <w14:uncheckedState w14:val="2610" w14:font="MS Gothic"/>
              </w14:checkbox>
            </w:sdtPr>
            <w:sdtContent>
              <w:r w:rsidR="00853C9B" w:rsidRPr="005D5F11">
                <w:rPr>
                  <w:rFonts w:ascii="MS Gothic" w:eastAsia="MS Gothic" w:hAnsi="MS Gothic" w:hint="eastAsia"/>
                </w:rPr>
                <w:t>☐</w:t>
              </w:r>
            </w:sdtContent>
          </w:sdt>
          <w:r w:rsidR="0081136F" w:rsidRPr="005D5F11">
            <w:t xml:space="preserve"> 6. Kolla vätskor (du behöver INTE dra upp stickorna på provet)  </w:t>
          </w:r>
        </w:p>
        <w:p w14:paraId="72103447" w14:textId="3E16748C" w:rsidR="0081136F" w:rsidRPr="005D5F11" w:rsidRDefault="0081136F" w:rsidP="00853C9B">
          <w:pPr>
            <w:pStyle w:val="Liststycke"/>
            <w:numPr>
              <w:ilvl w:val="0"/>
              <w:numId w:val="62"/>
            </w:numPr>
          </w:pPr>
          <w:r w:rsidRPr="005D5F11">
            <w:t xml:space="preserve">Spolarvätska (blå behållare)  </w:t>
          </w:r>
        </w:p>
        <w:p w14:paraId="72B2849F" w14:textId="0D0D5FE8" w:rsidR="0081136F" w:rsidRPr="005D5F11" w:rsidRDefault="0081136F" w:rsidP="00853C9B">
          <w:pPr>
            <w:pStyle w:val="Liststycke"/>
            <w:numPr>
              <w:ilvl w:val="0"/>
              <w:numId w:val="62"/>
            </w:numPr>
          </w:pPr>
          <w:r w:rsidRPr="005D5F11">
            <w:t xml:space="preserve">Kylvätska (ofta rosa/röd)  </w:t>
          </w:r>
        </w:p>
        <w:p w14:paraId="4596B947" w14:textId="7DC5780D" w:rsidR="0081136F" w:rsidRPr="005D5F11" w:rsidRDefault="0081136F" w:rsidP="00853C9B">
          <w:pPr>
            <w:pStyle w:val="Liststycke"/>
            <w:numPr>
              <w:ilvl w:val="0"/>
              <w:numId w:val="62"/>
            </w:numPr>
          </w:pPr>
          <w:r w:rsidRPr="005D5F11">
            <w:t xml:space="preserve">Bromsvätska (vanligtvis vit/beige)  </w:t>
          </w:r>
        </w:p>
        <w:p w14:paraId="424EB9D3" w14:textId="697B5C86" w:rsidR="0081136F" w:rsidRPr="005D5F11" w:rsidRDefault="0081136F" w:rsidP="00853C9B">
          <w:pPr>
            <w:pStyle w:val="Liststycke"/>
            <w:numPr>
              <w:ilvl w:val="0"/>
              <w:numId w:val="62"/>
            </w:numPr>
          </w:pPr>
          <w:r w:rsidRPr="005D5F11">
            <w:t xml:space="preserve">Motorolja (svart lock med oljekanna)  </w:t>
          </w:r>
        </w:p>
        <w:p w14:paraId="613BB61B" w14:textId="31B15155" w:rsidR="0081136F" w:rsidRPr="005D5F11" w:rsidRDefault="0081136F" w:rsidP="00853C9B">
          <w:pPr>
            <w:pStyle w:val="Liststycke"/>
            <w:numPr>
              <w:ilvl w:val="0"/>
              <w:numId w:val="62"/>
            </w:numPr>
          </w:pPr>
          <w:r w:rsidRPr="005D5F11">
            <w:t xml:space="preserve">Styrservoolja (om bilen har det)  </w:t>
          </w:r>
        </w:p>
        <w:p w14:paraId="167C75C5" w14:textId="77777777" w:rsidR="00057806" w:rsidRDefault="00057806" w:rsidP="0081136F"/>
        <w:p w14:paraId="38070C97" w14:textId="77777777" w:rsidR="005D5F11" w:rsidRDefault="005D5F11" w:rsidP="0081136F"/>
        <w:p w14:paraId="618830F4" w14:textId="77777777" w:rsidR="005D5F11" w:rsidRDefault="005D5F11" w:rsidP="0081136F"/>
        <w:p w14:paraId="4AC61D93" w14:textId="77777777" w:rsidR="0081136F" w:rsidRDefault="0081136F" w:rsidP="0081136F"/>
        <w:p w14:paraId="4F7B4E68" w14:textId="77777777" w:rsidR="00670E93" w:rsidRDefault="00670E93" w:rsidP="0081136F"/>
        <w:p w14:paraId="3E041661" w14:textId="0BB4B934" w:rsidR="0081136F" w:rsidRDefault="0081136F" w:rsidP="00670E93">
          <w:pPr>
            <w:pStyle w:val="Rubrik1"/>
          </w:pPr>
          <w:bookmarkStart w:id="12" w:name="_Toc215569931"/>
          <w:r>
            <w:lastRenderedPageBreak/>
            <w:t>2. INRE SÄKERHETSKONTROLL</w:t>
          </w:r>
          <w:bookmarkEnd w:id="12"/>
        </w:p>
        <w:p w14:paraId="51504B44" w14:textId="77777777" w:rsidR="00670E93" w:rsidRPr="00670E93" w:rsidRDefault="00670E93" w:rsidP="00670E93">
          <w:pPr>
            <w:pStyle w:val="Ingetavstnd"/>
          </w:pPr>
        </w:p>
        <w:p w14:paraId="3DDB6400" w14:textId="598D4FFB" w:rsidR="0081136F" w:rsidRPr="00670E93" w:rsidRDefault="00000000" w:rsidP="0081136F">
          <w:sdt>
            <w:sdtPr>
              <w:id w:val="127752002"/>
              <w14:checkbox>
                <w14:checked w14:val="0"/>
                <w14:checkedState w14:val="2612" w14:font="MS Gothic"/>
                <w14:uncheckedState w14:val="2610" w14:font="MS Gothic"/>
              </w14:checkbox>
            </w:sdtPr>
            <w:sdtContent>
              <w:r w:rsidR="00853C9B" w:rsidRPr="00670E93">
                <w:rPr>
                  <w:rFonts w:ascii="MS Gothic" w:eastAsia="MS Gothic" w:hAnsi="MS Gothic" w:hint="eastAsia"/>
                </w:rPr>
                <w:t>☐</w:t>
              </w:r>
            </w:sdtContent>
          </w:sdt>
          <w:r w:rsidR="0081136F" w:rsidRPr="00670E93">
            <w:t xml:space="preserve"> 1. Sätt dig i rätt körställning  </w:t>
          </w:r>
        </w:p>
        <w:p w14:paraId="249828E5" w14:textId="5148C1DE" w:rsidR="0081136F" w:rsidRPr="00670E93" w:rsidRDefault="0081136F" w:rsidP="00853C9B">
          <w:pPr>
            <w:pStyle w:val="Liststycke"/>
            <w:numPr>
              <w:ilvl w:val="0"/>
              <w:numId w:val="64"/>
            </w:numPr>
          </w:pPr>
          <w:r w:rsidRPr="00670E93">
            <w:t xml:space="preserve">Stolen så du kan vila handlederna över ratten  </w:t>
          </w:r>
        </w:p>
        <w:p w14:paraId="7C65AB4F" w14:textId="050421D8" w:rsidR="0081136F" w:rsidRPr="00670E93" w:rsidRDefault="0081136F" w:rsidP="00853C9B">
          <w:pPr>
            <w:pStyle w:val="Liststycke"/>
            <w:numPr>
              <w:ilvl w:val="0"/>
              <w:numId w:val="64"/>
            </w:numPr>
          </w:pPr>
          <w:r w:rsidRPr="00670E93">
            <w:t xml:space="preserve">Justera nackskydd och speglar  </w:t>
          </w:r>
        </w:p>
        <w:p w14:paraId="6369F8E6" w14:textId="76F73C6C" w:rsidR="0081136F" w:rsidRPr="00670E93" w:rsidRDefault="0081136F" w:rsidP="00853C9B">
          <w:pPr>
            <w:pStyle w:val="Liststycke"/>
            <w:numPr>
              <w:ilvl w:val="0"/>
              <w:numId w:val="64"/>
            </w:numPr>
          </w:pPr>
          <w:r w:rsidRPr="00670E93">
            <w:t xml:space="preserve">Spänn fast bältet  </w:t>
          </w:r>
        </w:p>
        <w:p w14:paraId="737E6B7D" w14:textId="794B5CD8" w:rsidR="0081136F" w:rsidRDefault="0081136F" w:rsidP="00853C9B">
          <w:pPr>
            <w:pStyle w:val="Liststycke"/>
            <w:numPr>
              <w:ilvl w:val="0"/>
              <w:numId w:val="64"/>
            </w:numPr>
          </w:pPr>
          <w:r w:rsidRPr="00670E93">
            <w:t>Kolla att alla dörrar är stängda</w:t>
          </w:r>
        </w:p>
        <w:p w14:paraId="3631E253" w14:textId="77777777" w:rsidR="00670E93" w:rsidRPr="00670E93" w:rsidRDefault="00670E93" w:rsidP="00670E93">
          <w:pPr>
            <w:pStyle w:val="Ingetavstnd"/>
          </w:pPr>
        </w:p>
        <w:p w14:paraId="02F37344" w14:textId="0B8F2F5B" w:rsidR="0081136F" w:rsidRDefault="00000000" w:rsidP="00853C9B">
          <w:sdt>
            <w:sdtPr>
              <w:id w:val="-1000042792"/>
              <w14:checkbox>
                <w14:checked w14:val="0"/>
                <w14:checkedState w14:val="2612" w14:font="MS Gothic"/>
                <w14:uncheckedState w14:val="2610" w14:font="MS Gothic"/>
              </w14:checkbox>
            </w:sdtPr>
            <w:sdtContent>
              <w:r w:rsidR="00853C9B" w:rsidRPr="00670E93">
                <w:rPr>
                  <w:rFonts w:ascii="MS Gothic" w:eastAsia="MS Gothic" w:hAnsi="MS Gothic" w:hint="eastAsia"/>
                </w:rPr>
                <w:t>☐</w:t>
              </w:r>
            </w:sdtContent>
          </w:sdt>
          <w:r w:rsidR="0081136F" w:rsidRPr="00670E93">
            <w:t xml:space="preserve"> 2. Trampa ner kopplingen helt</w:t>
          </w:r>
        </w:p>
        <w:p w14:paraId="36FCF9C9" w14:textId="77777777" w:rsidR="00670E93" w:rsidRPr="00670E93" w:rsidRDefault="00670E93" w:rsidP="00670E93">
          <w:pPr>
            <w:pStyle w:val="Ingetavstnd"/>
          </w:pPr>
        </w:p>
        <w:p w14:paraId="5099B7FE" w14:textId="3CC7BFF8" w:rsidR="0081136F" w:rsidRDefault="00000000" w:rsidP="00853C9B">
          <w:sdt>
            <w:sdtPr>
              <w:id w:val="-430504131"/>
              <w14:checkbox>
                <w14:checked w14:val="0"/>
                <w14:checkedState w14:val="2612" w14:font="MS Gothic"/>
                <w14:uncheckedState w14:val="2610" w14:font="MS Gothic"/>
              </w14:checkbox>
            </w:sdtPr>
            <w:sdtContent>
              <w:r w:rsidR="00853C9B" w:rsidRPr="00670E93">
                <w:rPr>
                  <w:rFonts w:ascii="MS Gothic" w:eastAsia="MS Gothic" w:hAnsi="MS Gothic" w:hint="eastAsia"/>
                </w:rPr>
                <w:t>☐</w:t>
              </w:r>
            </w:sdtContent>
          </w:sdt>
          <w:r w:rsidR="0081136F" w:rsidRPr="00670E93">
            <w:t xml:space="preserve"> 3. Starta tändningen (starta inte motorn än</w:t>
          </w:r>
          <w:r w:rsidR="00670E93">
            <w:t>)</w:t>
          </w:r>
        </w:p>
        <w:p w14:paraId="189D67E8" w14:textId="77777777" w:rsidR="00670E93" w:rsidRPr="00670E93" w:rsidRDefault="00670E93" w:rsidP="00670E93">
          <w:pPr>
            <w:pStyle w:val="Ingetavstnd"/>
          </w:pPr>
        </w:p>
        <w:p w14:paraId="5837BC4C" w14:textId="2C57E4E9" w:rsidR="0081136F" w:rsidRDefault="00000000" w:rsidP="00853C9B">
          <w:sdt>
            <w:sdtPr>
              <w:id w:val="1507553142"/>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4. Kolla vindrutetorkare och spolare (spola gärna lite)  </w:t>
          </w:r>
        </w:p>
        <w:p w14:paraId="7F86B4BC" w14:textId="77777777" w:rsidR="00670E93" w:rsidRPr="00670E93" w:rsidRDefault="00670E93" w:rsidP="00670E93">
          <w:pPr>
            <w:pStyle w:val="Ingetavstnd"/>
          </w:pPr>
        </w:p>
        <w:p w14:paraId="6D3F8E77" w14:textId="1D16A0AF" w:rsidR="0081136F" w:rsidRDefault="00000000" w:rsidP="00853C9B">
          <w:sdt>
            <w:sdtPr>
              <w:id w:val="-446773934"/>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5. Starta fläkt och värme (framruta + bakruta)  </w:t>
          </w:r>
        </w:p>
        <w:p w14:paraId="4E624E65" w14:textId="77777777" w:rsidR="00670E93" w:rsidRPr="00670E93" w:rsidRDefault="00670E93" w:rsidP="00670E93">
          <w:pPr>
            <w:pStyle w:val="Ingetavstnd"/>
          </w:pPr>
        </w:p>
        <w:p w14:paraId="3A4969C9" w14:textId="2BFAB714" w:rsidR="0081136F" w:rsidRDefault="00000000" w:rsidP="00853C9B">
          <w:sdt>
            <w:sdtPr>
              <w:id w:val="-1496801742"/>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6. Testa blinkers och varningsblinkers  </w:t>
          </w:r>
        </w:p>
        <w:p w14:paraId="2E9985CC" w14:textId="77777777" w:rsidR="00670E93" w:rsidRPr="00670E93" w:rsidRDefault="00670E93" w:rsidP="00670E93">
          <w:pPr>
            <w:pStyle w:val="Ingetavstnd"/>
          </w:pPr>
        </w:p>
        <w:p w14:paraId="2D6C15EB" w14:textId="3AA69E02" w:rsidR="0081136F" w:rsidRDefault="00000000" w:rsidP="00853C9B">
          <w:sdt>
            <w:sdtPr>
              <w:id w:val="-1588922462"/>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7. Tuta en gång – kolla tutan  </w:t>
          </w:r>
        </w:p>
        <w:p w14:paraId="563D3F29" w14:textId="77777777" w:rsidR="00670E93" w:rsidRPr="00670E93" w:rsidRDefault="00670E93" w:rsidP="00670E93">
          <w:pPr>
            <w:pStyle w:val="Ingetavstnd"/>
          </w:pPr>
        </w:p>
        <w:p w14:paraId="3BBF9233" w14:textId="6EDD107B" w:rsidR="0081136F" w:rsidRDefault="00000000" w:rsidP="00853C9B">
          <w:sdt>
            <w:sdtPr>
              <w:id w:val="-1350639582"/>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8. Tryck hårt på bromspedalen – den får INTE sjunka ner  </w:t>
          </w:r>
        </w:p>
        <w:p w14:paraId="382C8E13" w14:textId="77777777" w:rsidR="00670E93" w:rsidRPr="00670E93" w:rsidRDefault="00670E93" w:rsidP="00670E93">
          <w:pPr>
            <w:pStyle w:val="Ingetavstnd"/>
          </w:pPr>
        </w:p>
        <w:p w14:paraId="40830632" w14:textId="6C1B2279" w:rsidR="0081136F" w:rsidRPr="00670E93" w:rsidRDefault="00000000" w:rsidP="00853C9B">
          <w:sdt>
            <w:sdtPr>
              <w:id w:val="-1477911709"/>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9. Håll bromspedalen nere och starta motorn  </w:t>
          </w:r>
        </w:p>
        <w:p w14:paraId="7D917597" w14:textId="1A8559AF" w:rsidR="0081136F" w:rsidRPr="00670E93" w:rsidRDefault="0081136F" w:rsidP="00853C9B">
          <w:pPr>
            <w:pStyle w:val="Liststycke"/>
            <w:numPr>
              <w:ilvl w:val="0"/>
              <w:numId w:val="63"/>
            </w:numPr>
          </w:pPr>
          <w:r w:rsidRPr="00670E93">
            <w:t xml:space="preserve">Bromspedalen ska sjunka lite till  </w:t>
          </w:r>
        </w:p>
        <w:p w14:paraId="5059225B" w14:textId="513C93D0" w:rsidR="0081136F" w:rsidRPr="00670E93" w:rsidRDefault="0081136F" w:rsidP="00853C9B">
          <w:pPr>
            <w:pStyle w:val="Liststycke"/>
            <w:numPr>
              <w:ilvl w:val="0"/>
              <w:numId w:val="63"/>
            </w:numPr>
          </w:pPr>
          <w:r w:rsidRPr="00670E93">
            <w:t xml:space="preserve">Ratten ska bli lättare att vrida  </w:t>
          </w:r>
        </w:p>
        <w:p w14:paraId="0687EAAF" w14:textId="77777777" w:rsidR="0081136F" w:rsidRPr="00670E93" w:rsidRDefault="0081136F" w:rsidP="00670E93">
          <w:pPr>
            <w:pStyle w:val="Ingetavstnd"/>
          </w:pPr>
        </w:p>
        <w:p w14:paraId="2742E516" w14:textId="5D78E60A" w:rsidR="0081136F" w:rsidRPr="00670E93" w:rsidRDefault="00000000" w:rsidP="0081136F">
          <w:sdt>
            <w:sdtPr>
              <w:id w:val="2099903073"/>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10. Dra åt handbromsen  </w:t>
          </w:r>
        </w:p>
        <w:p w14:paraId="4C5B4898" w14:textId="547A94A4" w:rsidR="0081136F" w:rsidRDefault="0081136F" w:rsidP="00853C9B">
          <w:pPr>
            <w:pStyle w:val="Liststycke"/>
            <w:numPr>
              <w:ilvl w:val="0"/>
              <w:numId w:val="66"/>
            </w:numPr>
          </w:pPr>
          <w:r w:rsidRPr="00670E93">
            <w:t xml:space="preserve">Försök rulla framåt försiktigt – bilen ska inte röra sig  </w:t>
          </w:r>
        </w:p>
        <w:p w14:paraId="37FE0C85" w14:textId="77777777" w:rsidR="00670E93" w:rsidRPr="00670E93" w:rsidRDefault="00670E93" w:rsidP="00670E93">
          <w:pPr>
            <w:pStyle w:val="Ingetavstnd"/>
          </w:pPr>
        </w:p>
        <w:p w14:paraId="524F63E3" w14:textId="4348656C" w:rsidR="0081136F" w:rsidRPr="00670E93" w:rsidRDefault="00000000" w:rsidP="0081136F">
          <w:sdt>
            <w:sdtPr>
              <w:id w:val="195362824"/>
              <w14:checkbox>
                <w14:checked w14:val="0"/>
                <w14:checkedState w14:val="2612" w14:font="MS Gothic"/>
                <w14:uncheckedState w14:val="2610" w14:font="MS Gothic"/>
              </w14:checkbox>
            </w:sdtPr>
            <w:sdtContent>
              <w:r w:rsidR="0081136F" w:rsidRPr="00670E93">
                <w:rPr>
                  <w:rFonts w:ascii="MS Gothic" w:eastAsia="MS Gothic" w:hAnsi="MS Gothic" w:hint="eastAsia"/>
                </w:rPr>
                <w:t>☐</w:t>
              </w:r>
            </w:sdtContent>
          </w:sdt>
          <w:r w:rsidR="0081136F" w:rsidRPr="00670E93">
            <w:t xml:space="preserve"> 11. Slutkontroll innan du kör  </w:t>
          </w:r>
        </w:p>
        <w:p w14:paraId="4AB7CF3C" w14:textId="03D3E76A" w:rsidR="0081136F" w:rsidRPr="00670E93" w:rsidRDefault="0081136F" w:rsidP="00853C9B">
          <w:pPr>
            <w:pStyle w:val="Liststycke"/>
            <w:numPr>
              <w:ilvl w:val="0"/>
              <w:numId w:val="66"/>
            </w:numPr>
          </w:pPr>
          <w:r w:rsidRPr="00670E93">
            <w:t xml:space="preserve">Halvljuset påslaget  </w:t>
          </w:r>
        </w:p>
        <w:p w14:paraId="08960D7D" w14:textId="46A02F73" w:rsidR="0081136F" w:rsidRPr="00670E93" w:rsidRDefault="0081136F" w:rsidP="00853C9B">
          <w:pPr>
            <w:pStyle w:val="Liststycke"/>
            <w:numPr>
              <w:ilvl w:val="0"/>
              <w:numId w:val="66"/>
            </w:numPr>
          </w:pPr>
          <w:r w:rsidRPr="00670E93">
            <w:t xml:space="preserve">Handbromsen nere  </w:t>
          </w:r>
        </w:p>
        <w:p w14:paraId="7F901BF8" w14:textId="0DE9D29A" w:rsidR="0081136F" w:rsidRPr="00670E93" w:rsidRDefault="0081136F" w:rsidP="00853C9B">
          <w:pPr>
            <w:pStyle w:val="Liststycke"/>
            <w:numPr>
              <w:ilvl w:val="0"/>
              <w:numId w:val="66"/>
            </w:numPr>
          </w:pPr>
          <w:r w:rsidRPr="00670E93">
            <w:t xml:space="preserve">Växeln i neutralläge  </w:t>
          </w:r>
        </w:p>
        <w:p w14:paraId="568DF5B3" w14:textId="77777777" w:rsidR="0081136F" w:rsidRDefault="0081136F" w:rsidP="00670E93">
          <w:pPr>
            <w:pStyle w:val="Ingetavstnd"/>
          </w:pPr>
        </w:p>
        <w:p w14:paraId="00EECD57" w14:textId="77777777" w:rsidR="00853C9B" w:rsidRDefault="0081136F" w:rsidP="00670E93">
          <w:pPr>
            <w:pStyle w:val="Rubrik3"/>
          </w:pPr>
          <w:bookmarkStart w:id="13" w:name="_Toc215569932"/>
          <w:r w:rsidRPr="00853C9B">
            <w:t>Klar!</w:t>
          </w:r>
          <w:bookmarkEnd w:id="13"/>
          <w:r>
            <w:t xml:space="preserve"> </w:t>
          </w:r>
        </w:p>
        <w:p w14:paraId="6ADD6AAA" w14:textId="2F51C385" w:rsidR="0081136F" w:rsidRDefault="0081136F" w:rsidP="0081136F">
          <w:r>
            <w:t xml:space="preserve">Nu är bilen säker att köra.  </w:t>
          </w:r>
        </w:p>
        <w:p w14:paraId="081DB017" w14:textId="77777777" w:rsidR="00670E93" w:rsidRDefault="00670E93" w:rsidP="005D5F11">
          <w:pPr>
            <w:pStyle w:val="Ingetavstnd"/>
          </w:pPr>
        </w:p>
        <w:p w14:paraId="1634A42E" w14:textId="77777777" w:rsidR="00853C9B" w:rsidRDefault="0081136F" w:rsidP="00670E93">
          <w:pPr>
            <w:pStyle w:val="Rubrik3"/>
          </w:pPr>
          <w:bookmarkStart w:id="14" w:name="_Toc215569933"/>
          <w:r w:rsidRPr="00853C9B">
            <w:t>Kom ihåg:</w:t>
          </w:r>
          <w:bookmarkEnd w:id="14"/>
          <w:r>
            <w:t xml:space="preserve"> </w:t>
          </w:r>
        </w:p>
        <w:p w14:paraId="1209D1A3" w14:textId="4B2CF15F" w:rsidR="0081136F" w:rsidRPr="00057806" w:rsidRDefault="0081136F" w:rsidP="00057806">
          <w:r>
            <w:t xml:space="preserve">Gör denna kontroll ofta även när du har körkort – det räddar liv! </w:t>
          </w:r>
        </w:p>
        <w:p w14:paraId="666B072B" w14:textId="77777777" w:rsidR="0081136F" w:rsidRPr="007014CB" w:rsidRDefault="0081136F" w:rsidP="007014CB">
          <w:pPr>
            <w:spacing w:after="0" w:line="240" w:lineRule="auto"/>
            <w:rPr>
              <w:rFonts w:cstheme="minorHAnsi"/>
              <w:sz w:val="22"/>
            </w:rPr>
          </w:pPr>
        </w:p>
        <w:p w14:paraId="5F525CC3" w14:textId="400BD3BD" w:rsidR="003565F2" w:rsidRPr="0081136F" w:rsidRDefault="00000000" w:rsidP="0081136F">
          <w:pPr>
            <w:spacing w:after="160" w:line="259" w:lineRule="auto"/>
            <w:rPr>
              <w:rFonts w:cs="Arial"/>
              <w:sz w:val="24"/>
            </w:rPr>
          </w:pPr>
        </w:p>
        <w:bookmarkStart w:id="15" w:name="_Hlk505588931" w:displacedByCustomXml="next"/>
        <w:bookmarkStart w:id="16" w:name="_Hlk505587866" w:displacedByCustomXml="next"/>
      </w:sdtContent>
    </w:sdt>
    <w:bookmarkEnd w:id="16" w:displacedByCustomXml="prev"/>
    <w:bookmarkEnd w:id="15" w:displacedByCustomXml="prev"/>
    <w:bookmarkEnd w:id="0" w:displacedByCustomXml="prev"/>
    <w:sectPr w:rsidR="003565F2" w:rsidRPr="0081136F" w:rsidSect="0086280B">
      <w:headerReference w:type="default" r:id="rId12"/>
      <w:footerReference w:type="default" r:id="rId13"/>
      <w:headerReference w:type="first" r:id="rId14"/>
      <w:pgSz w:w="11906" w:h="16838"/>
      <w:pgMar w:top="1417" w:right="1417" w:bottom="1417" w:left="1417" w:header="70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14BC" w14:textId="77777777" w:rsidR="001B0BA0" w:rsidRDefault="001B0BA0" w:rsidP="00587C95">
      <w:pPr>
        <w:spacing w:after="0" w:line="240" w:lineRule="auto"/>
      </w:pPr>
      <w:r>
        <w:separator/>
      </w:r>
    </w:p>
  </w:endnote>
  <w:endnote w:type="continuationSeparator" w:id="0">
    <w:p w14:paraId="41ADE2B3" w14:textId="77777777" w:rsidR="001B0BA0" w:rsidRDefault="001B0BA0" w:rsidP="0058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CF35" w14:textId="77777777" w:rsidR="0086280B" w:rsidRPr="00A03068" w:rsidRDefault="0086280B" w:rsidP="0086280B">
    <w:pPr>
      <w:pStyle w:val="Ingetavstnd"/>
      <w:jc w:val="center"/>
      <w:rPr>
        <w:sz w:val="16"/>
        <w:szCs w:val="16"/>
      </w:rPr>
    </w:pPr>
    <w:bookmarkStart w:id="17" w:name="_Hlk215561592"/>
    <w:bookmarkStart w:id="18" w:name="_Hlk215561593"/>
    <w:r w:rsidRPr="00A03068">
      <w:rPr>
        <w:sz w:val="16"/>
        <w:szCs w:val="16"/>
      </w:rPr>
      <w:t xml:space="preserve">Detta är en produkt från </w:t>
    </w:r>
    <w:hyperlink r:id="rId1" w:history="1">
      <w:r w:rsidRPr="00A03068">
        <w:rPr>
          <w:color w:val="0000FF"/>
          <w:sz w:val="16"/>
          <w:szCs w:val="16"/>
          <w:u w:val="single"/>
        </w:rPr>
        <w:t>Kvalitetsdokument.se</w:t>
      </w:r>
    </w:hyperlink>
  </w:p>
  <w:p w14:paraId="6F47E284" w14:textId="77777777" w:rsidR="0086280B" w:rsidRPr="00A03068" w:rsidRDefault="0086280B" w:rsidP="0086280B">
    <w:pPr>
      <w:pStyle w:val="Ingetavstnd"/>
      <w:jc w:val="center"/>
      <w:rPr>
        <w:sz w:val="16"/>
        <w:szCs w:val="16"/>
      </w:rPr>
    </w:pPr>
    <w:r w:rsidRPr="00A03068">
      <w:rPr>
        <w:sz w:val="16"/>
        <w:szCs w:val="16"/>
      </w:rPr>
      <w:t>Copyright KvalitetsGruppen Hässleholm AB - med ensamrätt</w:t>
    </w:r>
  </w:p>
  <w:p w14:paraId="58BDE72F" w14:textId="5573EE79" w:rsidR="0017666A" w:rsidRPr="0086280B" w:rsidRDefault="0086280B" w:rsidP="0086280B">
    <w:pPr>
      <w:pStyle w:val="Ingetavstnd"/>
      <w:jc w:val="center"/>
      <w:rPr>
        <w:sz w:val="16"/>
        <w:szCs w:val="16"/>
      </w:rPr>
    </w:pPr>
    <w:r w:rsidRPr="00A03068">
      <w:rPr>
        <w:sz w:val="16"/>
        <w:szCs w:val="16"/>
      </w:rPr>
      <w:t>Produkten är för eget bruk inom den egna verksamheten och får ej överlämnas till annan part eller säljas vidare.</w:t>
    </w:r>
    <w:bookmarkEnd w:id="17"/>
    <w:bookmarkEnd w:id="1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ED95" w14:textId="77777777" w:rsidR="001B0BA0" w:rsidRDefault="001B0BA0" w:rsidP="00587C95">
      <w:pPr>
        <w:spacing w:after="0" w:line="240" w:lineRule="auto"/>
      </w:pPr>
      <w:r>
        <w:separator/>
      </w:r>
    </w:p>
  </w:footnote>
  <w:footnote w:type="continuationSeparator" w:id="0">
    <w:p w14:paraId="2D0885C2" w14:textId="77777777" w:rsidR="001B0BA0" w:rsidRDefault="001B0BA0" w:rsidP="00587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53A5" w14:textId="77777777" w:rsidR="0017666A" w:rsidRDefault="0017666A">
    <w:pPr>
      <w:pStyle w:val="Sidhuvud"/>
    </w:pPr>
    <w:r>
      <w:rPr>
        <w:caps/>
        <w:noProof/>
        <w:color w:val="808080" w:themeColor="background1" w:themeShade="80"/>
        <w:lang w:eastAsia="sv-SE"/>
      </w:rPr>
      <mc:AlternateContent>
        <mc:Choice Requires="wpg">
          <w:drawing>
            <wp:anchor distT="0" distB="0" distL="114300" distR="114300" simplePos="0" relativeHeight="251661312" behindDoc="0" locked="0" layoutInCell="1" allowOverlap="1" wp14:anchorId="356BB957" wp14:editId="00B1FF9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3CF89"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6BB957"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0713CF89"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E500" w14:textId="77777777" w:rsidR="0017666A" w:rsidRDefault="0017666A">
    <w:pPr>
      <w:pStyle w:val="Sidhuvud"/>
    </w:pPr>
    <w:r>
      <w:rPr>
        <w:caps/>
        <w:noProof/>
        <w:color w:val="808080" w:themeColor="background1" w:themeShade="80"/>
        <w:lang w:eastAsia="sv-SE"/>
      </w:rPr>
      <mc:AlternateContent>
        <mc:Choice Requires="wpg">
          <w:drawing>
            <wp:anchor distT="0" distB="0" distL="114300" distR="114300" simplePos="0" relativeHeight="251659264" behindDoc="0" locked="0" layoutInCell="1" allowOverlap="1" wp14:anchorId="47A64A06" wp14:editId="517294A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3CADB3"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A64A06"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53CADB3"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C9D"/>
    <w:multiLevelType w:val="hybridMultilevel"/>
    <w:tmpl w:val="B4D263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6D13E81"/>
    <w:multiLevelType w:val="hybridMultilevel"/>
    <w:tmpl w:val="423433F2"/>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2" w15:restartNumberingAfterBreak="0">
    <w:nsid w:val="0A1876AE"/>
    <w:multiLevelType w:val="multilevel"/>
    <w:tmpl w:val="9234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D1F75"/>
    <w:multiLevelType w:val="hybridMultilevel"/>
    <w:tmpl w:val="C1FEC09A"/>
    <w:lvl w:ilvl="0" w:tplc="041D0001">
      <w:start w:val="1"/>
      <w:numFmt w:val="bullet"/>
      <w:lvlText w:val=""/>
      <w:lvlJc w:val="left"/>
      <w:pPr>
        <w:ind w:left="885" w:hanging="360"/>
      </w:pPr>
      <w:rPr>
        <w:rFonts w:ascii="Symbol" w:hAnsi="Symbol" w:hint="default"/>
      </w:rPr>
    </w:lvl>
    <w:lvl w:ilvl="1" w:tplc="041D0003" w:tentative="1">
      <w:start w:val="1"/>
      <w:numFmt w:val="bullet"/>
      <w:lvlText w:val="o"/>
      <w:lvlJc w:val="left"/>
      <w:pPr>
        <w:ind w:left="1605" w:hanging="360"/>
      </w:pPr>
      <w:rPr>
        <w:rFonts w:ascii="Courier New" w:hAnsi="Courier New" w:cs="Courier New" w:hint="default"/>
      </w:rPr>
    </w:lvl>
    <w:lvl w:ilvl="2" w:tplc="041D0005" w:tentative="1">
      <w:start w:val="1"/>
      <w:numFmt w:val="bullet"/>
      <w:lvlText w:val=""/>
      <w:lvlJc w:val="left"/>
      <w:pPr>
        <w:ind w:left="2325" w:hanging="360"/>
      </w:pPr>
      <w:rPr>
        <w:rFonts w:ascii="Wingdings" w:hAnsi="Wingdings" w:hint="default"/>
      </w:rPr>
    </w:lvl>
    <w:lvl w:ilvl="3" w:tplc="041D0001" w:tentative="1">
      <w:start w:val="1"/>
      <w:numFmt w:val="bullet"/>
      <w:lvlText w:val=""/>
      <w:lvlJc w:val="left"/>
      <w:pPr>
        <w:ind w:left="3045" w:hanging="360"/>
      </w:pPr>
      <w:rPr>
        <w:rFonts w:ascii="Symbol" w:hAnsi="Symbol" w:hint="default"/>
      </w:rPr>
    </w:lvl>
    <w:lvl w:ilvl="4" w:tplc="041D0003" w:tentative="1">
      <w:start w:val="1"/>
      <w:numFmt w:val="bullet"/>
      <w:lvlText w:val="o"/>
      <w:lvlJc w:val="left"/>
      <w:pPr>
        <w:ind w:left="3765" w:hanging="360"/>
      </w:pPr>
      <w:rPr>
        <w:rFonts w:ascii="Courier New" w:hAnsi="Courier New" w:cs="Courier New" w:hint="default"/>
      </w:rPr>
    </w:lvl>
    <w:lvl w:ilvl="5" w:tplc="041D0005" w:tentative="1">
      <w:start w:val="1"/>
      <w:numFmt w:val="bullet"/>
      <w:lvlText w:val=""/>
      <w:lvlJc w:val="left"/>
      <w:pPr>
        <w:ind w:left="4485" w:hanging="360"/>
      </w:pPr>
      <w:rPr>
        <w:rFonts w:ascii="Wingdings" w:hAnsi="Wingdings" w:hint="default"/>
      </w:rPr>
    </w:lvl>
    <w:lvl w:ilvl="6" w:tplc="041D0001" w:tentative="1">
      <w:start w:val="1"/>
      <w:numFmt w:val="bullet"/>
      <w:lvlText w:val=""/>
      <w:lvlJc w:val="left"/>
      <w:pPr>
        <w:ind w:left="5205" w:hanging="360"/>
      </w:pPr>
      <w:rPr>
        <w:rFonts w:ascii="Symbol" w:hAnsi="Symbol" w:hint="default"/>
      </w:rPr>
    </w:lvl>
    <w:lvl w:ilvl="7" w:tplc="041D0003" w:tentative="1">
      <w:start w:val="1"/>
      <w:numFmt w:val="bullet"/>
      <w:lvlText w:val="o"/>
      <w:lvlJc w:val="left"/>
      <w:pPr>
        <w:ind w:left="5925" w:hanging="360"/>
      </w:pPr>
      <w:rPr>
        <w:rFonts w:ascii="Courier New" w:hAnsi="Courier New" w:cs="Courier New" w:hint="default"/>
      </w:rPr>
    </w:lvl>
    <w:lvl w:ilvl="8" w:tplc="041D0005" w:tentative="1">
      <w:start w:val="1"/>
      <w:numFmt w:val="bullet"/>
      <w:lvlText w:val=""/>
      <w:lvlJc w:val="left"/>
      <w:pPr>
        <w:ind w:left="6645" w:hanging="360"/>
      </w:pPr>
      <w:rPr>
        <w:rFonts w:ascii="Wingdings" w:hAnsi="Wingdings" w:hint="default"/>
      </w:rPr>
    </w:lvl>
  </w:abstractNum>
  <w:abstractNum w:abstractNumId="4" w15:restartNumberingAfterBreak="0">
    <w:nsid w:val="0C0F50F0"/>
    <w:multiLevelType w:val="multilevel"/>
    <w:tmpl w:val="A106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50146"/>
    <w:multiLevelType w:val="hybridMultilevel"/>
    <w:tmpl w:val="AFE2DF84"/>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200" w:hanging="360"/>
      </w:pPr>
      <w:rPr>
        <w:rFonts w:ascii="Courier New" w:hAnsi="Courier New" w:cs="Courier New" w:hint="default"/>
      </w:rPr>
    </w:lvl>
    <w:lvl w:ilvl="2" w:tplc="041D0005" w:tentative="1">
      <w:start w:val="1"/>
      <w:numFmt w:val="bullet"/>
      <w:lvlText w:val=""/>
      <w:lvlJc w:val="left"/>
      <w:pPr>
        <w:ind w:left="1920" w:hanging="360"/>
      </w:pPr>
      <w:rPr>
        <w:rFonts w:ascii="Wingdings" w:hAnsi="Wingdings" w:hint="default"/>
      </w:rPr>
    </w:lvl>
    <w:lvl w:ilvl="3" w:tplc="041D0001" w:tentative="1">
      <w:start w:val="1"/>
      <w:numFmt w:val="bullet"/>
      <w:lvlText w:val=""/>
      <w:lvlJc w:val="left"/>
      <w:pPr>
        <w:ind w:left="2640" w:hanging="360"/>
      </w:pPr>
      <w:rPr>
        <w:rFonts w:ascii="Symbol" w:hAnsi="Symbol" w:hint="default"/>
      </w:rPr>
    </w:lvl>
    <w:lvl w:ilvl="4" w:tplc="041D0003" w:tentative="1">
      <w:start w:val="1"/>
      <w:numFmt w:val="bullet"/>
      <w:lvlText w:val="o"/>
      <w:lvlJc w:val="left"/>
      <w:pPr>
        <w:ind w:left="3360" w:hanging="360"/>
      </w:pPr>
      <w:rPr>
        <w:rFonts w:ascii="Courier New" w:hAnsi="Courier New" w:cs="Courier New" w:hint="default"/>
      </w:rPr>
    </w:lvl>
    <w:lvl w:ilvl="5" w:tplc="041D0005" w:tentative="1">
      <w:start w:val="1"/>
      <w:numFmt w:val="bullet"/>
      <w:lvlText w:val=""/>
      <w:lvlJc w:val="left"/>
      <w:pPr>
        <w:ind w:left="4080" w:hanging="360"/>
      </w:pPr>
      <w:rPr>
        <w:rFonts w:ascii="Wingdings" w:hAnsi="Wingdings" w:hint="default"/>
      </w:rPr>
    </w:lvl>
    <w:lvl w:ilvl="6" w:tplc="041D0001" w:tentative="1">
      <w:start w:val="1"/>
      <w:numFmt w:val="bullet"/>
      <w:lvlText w:val=""/>
      <w:lvlJc w:val="left"/>
      <w:pPr>
        <w:ind w:left="4800" w:hanging="360"/>
      </w:pPr>
      <w:rPr>
        <w:rFonts w:ascii="Symbol" w:hAnsi="Symbol" w:hint="default"/>
      </w:rPr>
    </w:lvl>
    <w:lvl w:ilvl="7" w:tplc="041D0003" w:tentative="1">
      <w:start w:val="1"/>
      <w:numFmt w:val="bullet"/>
      <w:lvlText w:val="o"/>
      <w:lvlJc w:val="left"/>
      <w:pPr>
        <w:ind w:left="5520" w:hanging="360"/>
      </w:pPr>
      <w:rPr>
        <w:rFonts w:ascii="Courier New" w:hAnsi="Courier New" w:cs="Courier New" w:hint="default"/>
      </w:rPr>
    </w:lvl>
    <w:lvl w:ilvl="8" w:tplc="041D0005" w:tentative="1">
      <w:start w:val="1"/>
      <w:numFmt w:val="bullet"/>
      <w:lvlText w:val=""/>
      <w:lvlJc w:val="left"/>
      <w:pPr>
        <w:ind w:left="6240" w:hanging="360"/>
      </w:pPr>
      <w:rPr>
        <w:rFonts w:ascii="Wingdings" w:hAnsi="Wingdings" w:hint="default"/>
      </w:rPr>
    </w:lvl>
  </w:abstractNum>
  <w:abstractNum w:abstractNumId="6" w15:restartNumberingAfterBreak="0">
    <w:nsid w:val="0F137B1E"/>
    <w:multiLevelType w:val="hybridMultilevel"/>
    <w:tmpl w:val="0DC816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FCE1400"/>
    <w:multiLevelType w:val="hybridMultilevel"/>
    <w:tmpl w:val="F80A30F4"/>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17C72E8"/>
    <w:multiLevelType w:val="hybridMultilevel"/>
    <w:tmpl w:val="06A66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5B62D36"/>
    <w:multiLevelType w:val="hybridMultilevel"/>
    <w:tmpl w:val="46CA3A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9557B7A"/>
    <w:multiLevelType w:val="hybridMultilevel"/>
    <w:tmpl w:val="B5AC00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AA43793"/>
    <w:multiLevelType w:val="hybridMultilevel"/>
    <w:tmpl w:val="66C8A6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EE03175"/>
    <w:multiLevelType w:val="hybridMultilevel"/>
    <w:tmpl w:val="470C07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FF823FB"/>
    <w:multiLevelType w:val="hybridMultilevel"/>
    <w:tmpl w:val="21CE31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02676BE"/>
    <w:multiLevelType w:val="hybridMultilevel"/>
    <w:tmpl w:val="4D90DF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0D965AA"/>
    <w:multiLevelType w:val="hybridMultilevel"/>
    <w:tmpl w:val="EBD03D1C"/>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16" w15:restartNumberingAfterBreak="0">
    <w:nsid w:val="21963271"/>
    <w:multiLevelType w:val="hybridMultilevel"/>
    <w:tmpl w:val="B8A4F4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36C22F2"/>
    <w:multiLevelType w:val="multilevel"/>
    <w:tmpl w:val="AD8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93040"/>
    <w:multiLevelType w:val="hybridMultilevel"/>
    <w:tmpl w:val="7B22311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27DE3C07"/>
    <w:multiLevelType w:val="hybridMultilevel"/>
    <w:tmpl w:val="2F82D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89E78BB"/>
    <w:multiLevelType w:val="hybridMultilevel"/>
    <w:tmpl w:val="D9DE979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2C700AF0"/>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2CDF2BF8"/>
    <w:multiLevelType w:val="hybridMultilevel"/>
    <w:tmpl w:val="E69EE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2E2D1E3C"/>
    <w:multiLevelType w:val="hybridMultilevel"/>
    <w:tmpl w:val="3C3E9962"/>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2E830458"/>
    <w:multiLevelType w:val="hybridMultilevel"/>
    <w:tmpl w:val="C62E7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2FB730E1"/>
    <w:multiLevelType w:val="hybridMultilevel"/>
    <w:tmpl w:val="EF9604C6"/>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26" w15:restartNumberingAfterBreak="0">
    <w:nsid w:val="303F1CA1"/>
    <w:multiLevelType w:val="hybridMultilevel"/>
    <w:tmpl w:val="0486D9C8"/>
    <w:lvl w:ilvl="0" w:tplc="E8407342">
      <w:numFmt w:val="bullet"/>
      <w:lvlText w:val="•"/>
      <w:lvlJc w:val="left"/>
      <w:pPr>
        <w:ind w:left="525" w:hanging="360"/>
      </w:pPr>
      <w:rPr>
        <w:rFonts w:ascii="Aptos" w:eastAsiaTheme="minorEastAsia" w:hAnsi="Aptos" w:cstheme="minorBidi" w:hint="default"/>
      </w:rPr>
    </w:lvl>
    <w:lvl w:ilvl="1" w:tplc="041D0003" w:tentative="1">
      <w:start w:val="1"/>
      <w:numFmt w:val="bullet"/>
      <w:lvlText w:val="o"/>
      <w:lvlJc w:val="left"/>
      <w:pPr>
        <w:ind w:left="1245" w:hanging="360"/>
      </w:pPr>
      <w:rPr>
        <w:rFonts w:ascii="Courier New" w:hAnsi="Courier New" w:cs="Courier New" w:hint="default"/>
      </w:rPr>
    </w:lvl>
    <w:lvl w:ilvl="2" w:tplc="041D0005" w:tentative="1">
      <w:start w:val="1"/>
      <w:numFmt w:val="bullet"/>
      <w:lvlText w:val=""/>
      <w:lvlJc w:val="left"/>
      <w:pPr>
        <w:ind w:left="1965" w:hanging="360"/>
      </w:pPr>
      <w:rPr>
        <w:rFonts w:ascii="Wingdings" w:hAnsi="Wingdings" w:hint="default"/>
      </w:rPr>
    </w:lvl>
    <w:lvl w:ilvl="3" w:tplc="041D0001" w:tentative="1">
      <w:start w:val="1"/>
      <w:numFmt w:val="bullet"/>
      <w:lvlText w:val=""/>
      <w:lvlJc w:val="left"/>
      <w:pPr>
        <w:ind w:left="2685" w:hanging="360"/>
      </w:pPr>
      <w:rPr>
        <w:rFonts w:ascii="Symbol" w:hAnsi="Symbol" w:hint="default"/>
      </w:rPr>
    </w:lvl>
    <w:lvl w:ilvl="4" w:tplc="041D0003" w:tentative="1">
      <w:start w:val="1"/>
      <w:numFmt w:val="bullet"/>
      <w:lvlText w:val="o"/>
      <w:lvlJc w:val="left"/>
      <w:pPr>
        <w:ind w:left="3405" w:hanging="360"/>
      </w:pPr>
      <w:rPr>
        <w:rFonts w:ascii="Courier New" w:hAnsi="Courier New" w:cs="Courier New" w:hint="default"/>
      </w:rPr>
    </w:lvl>
    <w:lvl w:ilvl="5" w:tplc="041D0005" w:tentative="1">
      <w:start w:val="1"/>
      <w:numFmt w:val="bullet"/>
      <w:lvlText w:val=""/>
      <w:lvlJc w:val="left"/>
      <w:pPr>
        <w:ind w:left="4125" w:hanging="360"/>
      </w:pPr>
      <w:rPr>
        <w:rFonts w:ascii="Wingdings" w:hAnsi="Wingdings" w:hint="default"/>
      </w:rPr>
    </w:lvl>
    <w:lvl w:ilvl="6" w:tplc="041D0001" w:tentative="1">
      <w:start w:val="1"/>
      <w:numFmt w:val="bullet"/>
      <w:lvlText w:val=""/>
      <w:lvlJc w:val="left"/>
      <w:pPr>
        <w:ind w:left="4845" w:hanging="360"/>
      </w:pPr>
      <w:rPr>
        <w:rFonts w:ascii="Symbol" w:hAnsi="Symbol" w:hint="default"/>
      </w:rPr>
    </w:lvl>
    <w:lvl w:ilvl="7" w:tplc="041D0003" w:tentative="1">
      <w:start w:val="1"/>
      <w:numFmt w:val="bullet"/>
      <w:lvlText w:val="o"/>
      <w:lvlJc w:val="left"/>
      <w:pPr>
        <w:ind w:left="5565" w:hanging="360"/>
      </w:pPr>
      <w:rPr>
        <w:rFonts w:ascii="Courier New" w:hAnsi="Courier New" w:cs="Courier New" w:hint="default"/>
      </w:rPr>
    </w:lvl>
    <w:lvl w:ilvl="8" w:tplc="041D0005" w:tentative="1">
      <w:start w:val="1"/>
      <w:numFmt w:val="bullet"/>
      <w:lvlText w:val=""/>
      <w:lvlJc w:val="left"/>
      <w:pPr>
        <w:ind w:left="6285" w:hanging="360"/>
      </w:pPr>
      <w:rPr>
        <w:rFonts w:ascii="Wingdings" w:hAnsi="Wingdings" w:hint="default"/>
      </w:rPr>
    </w:lvl>
  </w:abstractNum>
  <w:abstractNum w:abstractNumId="27" w15:restartNumberingAfterBreak="0">
    <w:nsid w:val="30F326C2"/>
    <w:multiLevelType w:val="hybridMultilevel"/>
    <w:tmpl w:val="3DB24786"/>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28" w15:restartNumberingAfterBreak="0">
    <w:nsid w:val="31CB79C5"/>
    <w:multiLevelType w:val="hybridMultilevel"/>
    <w:tmpl w:val="83E2D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32854D2D"/>
    <w:multiLevelType w:val="hybridMultilevel"/>
    <w:tmpl w:val="E9A02C5A"/>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200" w:hanging="360"/>
      </w:pPr>
      <w:rPr>
        <w:rFonts w:ascii="Courier New" w:hAnsi="Courier New" w:cs="Courier New" w:hint="default"/>
      </w:rPr>
    </w:lvl>
    <w:lvl w:ilvl="2" w:tplc="041D0005" w:tentative="1">
      <w:start w:val="1"/>
      <w:numFmt w:val="bullet"/>
      <w:lvlText w:val=""/>
      <w:lvlJc w:val="left"/>
      <w:pPr>
        <w:ind w:left="1920" w:hanging="360"/>
      </w:pPr>
      <w:rPr>
        <w:rFonts w:ascii="Wingdings" w:hAnsi="Wingdings" w:hint="default"/>
      </w:rPr>
    </w:lvl>
    <w:lvl w:ilvl="3" w:tplc="041D0001" w:tentative="1">
      <w:start w:val="1"/>
      <w:numFmt w:val="bullet"/>
      <w:lvlText w:val=""/>
      <w:lvlJc w:val="left"/>
      <w:pPr>
        <w:ind w:left="2640" w:hanging="360"/>
      </w:pPr>
      <w:rPr>
        <w:rFonts w:ascii="Symbol" w:hAnsi="Symbol" w:hint="default"/>
      </w:rPr>
    </w:lvl>
    <w:lvl w:ilvl="4" w:tplc="041D0003" w:tentative="1">
      <w:start w:val="1"/>
      <w:numFmt w:val="bullet"/>
      <w:lvlText w:val="o"/>
      <w:lvlJc w:val="left"/>
      <w:pPr>
        <w:ind w:left="3360" w:hanging="360"/>
      </w:pPr>
      <w:rPr>
        <w:rFonts w:ascii="Courier New" w:hAnsi="Courier New" w:cs="Courier New" w:hint="default"/>
      </w:rPr>
    </w:lvl>
    <w:lvl w:ilvl="5" w:tplc="041D0005" w:tentative="1">
      <w:start w:val="1"/>
      <w:numFmt w:val="bullet"/>
      <w:lvlText w:val=""/>
      <w:lvlJc w:val="left"/>
      <w:pPr>
        <w:ind w:left="4080" w:hanging="360"/>
      </w:pPr>
      <w:rPr>
        <w:rFonts w:ascii="Wingdings" w:hAnsi="Wingdings" w:hint="default"/>
      </w:rPr>
    </w:lvl>
    <w:lvl w:ilvl="6" w:tplc="041D0001" w:tentative="1">
      <w:start w:val="1"/>
      <w:numFmt w:val="bullet"/>
      <w:lvlText w:val=""/>
      <w:lvlJc w:val="left"/>
      <w:pPr>
        <w:ind w:left="4800" w:hanging="360"/>
      </w:pPr>
      <w:rPr>
        <w:rFonts w:ascii="Symbol" w:hAnsi="Symbol" w:hint="default"/>
      </w:rPr>
    </w:lvl>
    <w:lvl w:ilvl="7" w:tplc="041D0003" w:tentative="1">
      <w:start w:val="1"/>
      <w:numFmt w:val="bullet"/>
      <w:lvlText w:val="o"/>
      <w:lvlJc w:val="left"/>
      <w:pPr>
        <w:ind w:left="5520" w:hanging="360"/>
      </w:pPr>
      <w:rPr>
        <w:rFonts w:ascii="Courier New" w:hAnsi="Courier New" w:cs="Courier New" w:hint="default"/>
      </w:rPr>
    </w:lvl>
    <w:lvl w:ilvl="8" w:tplc="041D0005" w:tentative="1">
      <w:start w:val="1"/>
      <w:numFmt w:val="bullet"/>
      <w:lvlText w:val=""/>
      <w:lvlJc w:val="left"/>
      <w:pPr>
        <w:ind w:left="6240" w:hanging="360"/>
      </w:pPr>
      <w:rPr>
        <w:rFonts w:ascii="Wingdings" w:hAnsi="Wingdings" w:hint="default"/>
      </w:rPr>
    </w:lvl>
  </w:abstractNum>
  <w:abstractNum w:abstractNumId="30" w15:restartNumberingAfterBreak="0">
    <w:nsid w:val="334B0FEC"/>
    <w:multiLevelType w:val="hybridMultilevel"/>
    <w:tmpl w:val="8904FAC4"/>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200" w:hanging="360"/>
      </w:pPr>
      <w:rPr>
        <w:rFonts w:ascii="Courier New" w:hAnsi="Courier New" w:cs="Courier New" w:hint="default"/>
      </w:rPr>
    </w:lvl>
    <w:lvl w:ilvl="2" w:tplc="041D0005" w:tentative="1">
      <w:start w:val="1"/>
      <w:numFmt w:val="bullet"/>
      <w:lvlText w:val=""/>
      <w:lvlJc w:val="left"/>
      <w:pPr>
        <w:ind w:left="1920" w:hanging="360"/>
      </w:pPr>
      <w:rPr>
        <w:rFonts w:ascii="Wingdings" w:hAnsi="Wingdings" w:hint="default"/>
      </w:rPr>
    </w:lvl>
    <w:lvl w:ilvl="3" w:tplc="041D0001" w:tentative="1">
      <w:start w:val="1"/>
      <w:numFmt w:val="bullet"/>
      <w:lvlText w:val=""/>
      <w:lvlJc w:val="left"/>
      <w:pPr>
        <w:ind w:left="2640" w:hanging="360"/>
      </w:pPr>
      <w:rPr>
        <w:rFonts w:ascii="Symbol" w:hAnsi="Symbol" w:hint="default"/>
      </w:rPr>
    </w:lvl>
    <w:lvl w:ilvl="4" w:tplc="041D0003" w:tentative="1">
      <w:start w:val="1"/>
      <w:numFmt w:val="bullet"/>
      <w:lvlText w:val="o"/>
      <w:lvlJc w:val="left"/>
      <w:pPr>
        <w:ind w:left="3360" w:hanging="360"/>
      </w:pPr>
      <w:rPr>
        <w:rFonts w:ascii="Courier New" w:hAnsi="Courier New" w:cs="Courier New" w:hint="default"/>
      </w:rPr>
    </w:lvl>
    <w:lvl w:ilvl="5" w:tplc="041D0005" w:tentative="1">
      <w:start w:val="1"/>
      <w:numFmt w:val="bullet"/>
      <w:lvlText w:val=""/>
      <w:lvlJc w:val="left"/>
      <w:pPr>
        <w:ind w:left="4080" w:hanging="360"/>
      </w:pPr>
      <w:rPr>
        <w:rFonts w:ascii="Wingdings" w:hAnsi="Wingdings" w:hint="default"/>
      </w:rPr>
    </w:lvl>
    <w:lvl w:ilvl="6" w:tplc="041D0001" w:tentative="1">
      <w:start w:val="1"/>
      <w:numFmt w:val="bullet"/>
      <w:lvlText w:val=""/>
      <w:lvlJc w:val="left"/>
      <w:pPr>
        <w:ind w:left="4800" w:hanging="360"/>
      </w:pPr>
      <w:rPr>
        <w:rFonts w:ascii="Symbol" w:hAnsi="Symbol" w:hint="default"/>
      </w:rPr>
    </w:lvl>
    <w:lvl w:ilvl="7" w:tplc="041D0003" w:tentative="1">
      <w:start w:val="1"/>
      <w:numFmt w:val="bullet"/>
      <w:lvlText w:val="o"/>
      <w:lvlJc w:val="left"/>
      <w:pPr>
        <w:ind w:left="5520" w:hanging="360"/>
      </w:pPr>
      <w:rPr>
        <w:rFonts w:ascii="Courier New" w:hAnsi="Courier New" w:cs="Courier New" w:hint="default"/>
      </w:rPr>
    </w:lvl>
    <w:lvl w:ilvl="8" w:tplc="041D0005" w:tentative="1">
      <w:start w:val="1"/>
      <w:numFmt w:val="bullet"/>
      <w:lvlText w:val=""/>
      <w:lvlJc w:val="left"/>
      <w:pPr>
        <w:ind w:left="6240" w:hanging="360"/>
      </w:pPr>
      <w:rPr>
        <w:rFonts w:ascii="Wingdings" w:hAnsi="Wingdings" w:hint="default"/>
      </w:rPr>
    </w:lvl>
  </w:abstractNum>
  <w:abstractNum w:abstractNumId="31" w15:restartNumberingAfterBreak="0">
    <w:nsid w:val="342E76AB"/>
    <w:multiLevelType w:val="hybridMultilevel"/>
    <w:tmpl w:val="916082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35012096"/>
    <w:multiLevelType w:val="hybridMultilevel"/>
    <w:tmpl w:val="A6103C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38F37742"/>
    <w:multiLevelType w:val="hybridMultilevel"/>
    <w:tmpl w:val="02980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39B52304"/>
    <w:multiLevelType w:val="hybridMultilevel"/>
    <w:tmpl w:val="F796C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3BD17DCD"/>
    <w:multiLevelType w:val="hybridMultilevel"/>
    <w:tmpl w:val="0F8E24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3DFA655A"/>
    <w:multiLevelType w:val="hybridMultilevel"/>
    <w:tmpl w:val="118813CA"/>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4206153F"/>
    <w:multiLevelType w:val="hybridMultilevel"/>
    <w:tmpl w:val="A5BCA2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42241C2E"/>
    <w:multiLevelType w:val="hybridMultilevel"/>
    <w:tmpl w:val="6A1E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436531D3"/>
    <w:multiLevelType w:val="hybridMultilevel"/>
    <w:tmpl w:val="65805680"/>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40" w15:restartNumberingAfterBreak="0">
    <w:nsid w:val="43ED219B"/>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474906A5"/>
    <w:multiLevelType w:val="hybridMultilevel"/>
    <w:tmpl w:val="B638F406"/>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200" w:hanging="360"/>
      </w:pPr>
      <w:rPr>
        <w:rFonts w:ascii="Courier New" w:hAnsi="Courier New" w:cs="Courier New" w:hint="default"/>
      </w:rPr>
    </w:lvl>
    <w:lvl w:ilvl="2" w:tplc="041D0005" w:tentative="1">
      <w:start w:val="1"/>
      <w:numFmt w:val="bullet"/>
      <w:lvlText w:val=""/>
      <w:lvlJc w:val="left"/>
      <w:pPr>
        <w:ind w:left="1920" w:hanging="360"/>
      </w:pPr>
      <w:rPr>
        <w:rFonts w:ascii="Wingdings" w:hAnsi="Wingdings" w:hint="default"/>
      </w:rPr>
    </w:lvl>
    <w:lvl w:ilvl="3" w:tplc="041D0001" w:tentative="1">
      <w:start w:val="1"/>
      <w:numFmt w:val="bullet"/>
      <w:lvlText w:val=""/>
      <w:lvlJc w:val="left"/>
      <w:pPr>
        <w:ind w:left="2640" w:hanging="360"/>
      </w:pPr>
      <w:rPr>
        <w:rFonts w:ascii="Symbol" w:hAnsi="Symbol" w:hint="default"/>
      </w:rPr>
    </w:lvl>
    <w:lvl w:ilvl="4" w:tplc="041D0003" w:tentative="1">
      <w:start w:val="1"/>
      <w:numFmt w:val="bullet"/>
      <w:lvlText w:val="o"/>
      <w:lvlJc w:val="left"/>
      <w:pPr>
        <w:ind w:left="3360" w:hanging="360"/>
      </w:pPr>
      <w:rPr>
        <w:rFonts w:ascii="Courier New" w:hAnsi="Courier New" w:cs="Courier New" w:hint="default"/>
      </w:rPr>
    </w:lvl>
    <w:lvl w:ilvl="5" w:tplc="041D0005" w:tentative="1">
      <w:start w:val="1"/>
      <w:numFmt w:val="bullet"/>
      <w:lvlText w:val=""/>
      <w:lvlJc w:val="left"/>
      <w:pPr>
        <w:ind w:left="4080" w:hanging="360"/>
      </w:pPr>
      <w:rPr>
        <w:rFonts w:ascii="Wingdings" w:hAnsi="Wingdings" w:hint="default"/>
      </w:rPr>
    </w:lvl>
    <w:lvl w:ilvl="6" w:tplc="041D0001" w:tentative="1">
      <w:start w:val="1"/>
      <w:numFmt w:val="bullet"/>
      <w:lvlText w:val=""/>
      <w:lvlJc w:val="left"/>
      <w:pPr>
        <w:ind w:left="4800" w:hanging="360"/>
      </w:pPr>
      <w:rPr>
        <w:rFonts w:ascii="Symbol" w:hAnsi="Symbol" w:hint="default"/>
      </w:rPr>
    </w:lvl>
    <w:lvl w:ilvl="7" w:tplc="041D0003" w:tentative="1">
      <w:start w:val="1"/>
      <w:numFmt w:val="bullet"/>
      <w:lvlText w:val="o"/>
      <w:lvlJc w:val="left"/>
      <w:pPr>
        <w:ind w:left="5520" w:hanging="360"/>
      </w:pPr>
      <w:rPr>
        <w:rFonts w:ascii="Courier New" w:hAnsi="Courier New" w:cs="Courier New" w:hint="default"/>
      </w:rPr>
    </w:lvl>
    <w:lvl w:ilvl="8" w:tplc="041D0005" w:tentative="1">
      <w:start w:val="1"/>
      <w:numFmt w:val="bullet"/>
      <w:lvlText w:val=""/>
      <w:lvlJc w:val="left"/>
      <w:pPr>
        <w:ind w:left="6240" w:hanging="360"/>
      </w:pPr>
      <w:rPr>
        <w:rFonts w:ascii="Wingdings" w:hAnsi="Wingdings" w:hint="default"/>
      </w:rPr>
    </w:lvl>
  </w:abstractNum>
  <w:abstractNum w:abstractNumId="42" w15:restartNumberingAfterBreak="0">
    <w:nsid w:val="49627F5B"/>
    <w:multiLevelType w:val="hybridMultilevel"/>
    <w:tmpl w:val="4DD080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4AB13EC6"/>
    <w:multiLevelType w:val="hybridMultilevel"/>
    <w:tmpl w:val="D6121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4ABB3682"/>
    <w:multiLevelType w:val="hybridMultilevel"/>
    <w:tmpl w:val="970E8EF4"/>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4BE55AD7"/>
    <w:multiLevelType w:val="hybridMultilevel"/>
    <w:tmpl w:val="579C91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4C546E9B"/>
    <w:multiLevelType w:val="hybridMultilevel"/>
    <w:tmpl w:val="073494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4CD83B5D"/>
    <w:multiLevelType w:val="hybridMultilevel"/>
    <w:tmpl w:val="40BA93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8" w15:restartNumberingAfterBreak="0">
    <w:nsid w:val="52A25435"/>
    <w:multiLevelType w:val="hybridMultilevel"/>
    <w:tmpl w:val="8DBA98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55C948FB"/>
    <w:multiLevelType w:val="hybridMultilevel"/>
    <w:tmpl w:val="23B2D3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0" w15:restartNumberingAfterBreak="0">
    <w:nsid w:val="56EF481F"/>
    <w:multiLevelType w:val="hybridMultilevel"/>
    <w:tmpl w:val="438473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1" w15:restartNumberingAfterBreak="0">
    <w:nsid w:val="570819F6"/>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2" w15:restartNumberingAfterBreak="0">
    <w:nsid w:val="5BAB6B0C"/>
    <w:multiLevelType w:val="hybridMultilevel"/>
    <w:tmpl w:val="066CCED8"/>
    <w:lvl w:ilvl="0" w:tplc="041D0001">
      <w:start w:val="1"/>
      <w:numFmt w:val="bullet"/>
      <w:lvlText w:val=""/>
      <w:lvlJc w:val="left"/>
      <w:pPr>
        <w:ind w:left="840" w:hanging="360"/>
      </w:pPr>
      <w:rPr>
        <w:rFonts w:ascii="Symbol" w:hAnsi="Symbol" w:hint="default"/>
      </w:rPr>
    </w:lvl>
    <w:lvl w:ilvl="1" w:tplc="041D0003" w:tentative="1">
      <w:start w:val="1"/>
      <w:numFmt w:val="bullet"/>
      <w:lvlText w:val="o"/>
      <w:lvlJc w:val="left"/>
      <w:pPr>
        <w:ind w:left="1560" w:hanging="360"/>
      </w:pPr>
      <w:rPr>
        <w:rFonts w:ascii="Courier New" w:hAnsi="Courier New" w:cs="Courier New" w:hint="default"/>
      </w:rPr>
    </w:lvl>
    <w:lvl w:ilvl="2" w:tplc="041D0005" w:tentative="1">
      <w:start w:val="1"/>
      <w:numFmt w:val="bullet"/>
      <w:lvlText w:val=""/>
      <w:lvlJc w:val="left"/>
      <w:pPr>
        <w:ind w:left="2280" w:hanging="360"/>
      </w:pPr>
      <w:rPr>
        <w:rFonts w:ascii="Wingdings" w:hAnsi="Wingdings" w:hint="default"/>
      </w:rPr>
    </w:lvl>
    <w:lvl w:ilvl="3" w:tplc="041D0001" w:tentative="1">
      <w:start w:val="1"/>
      <w:numFmt w:val="bullet"/>
      <w:lvlText w:val=""/>
      <w:lvlJc w:val="left"/>
      <w:pPr>
        <w:ind w:left="3000" w:hanging="360"/>
      </w:pPr>
      <w:rPr>
        <w:rFonts w:ascii="Symbol" w:hAnsi="Symbol" w:hint="default"/>
      </w:rPr>
    </w:lvl>
    <w:lvl w:ilvl="4" w:tplc="041D0003" w:tentative="1">
      <w:start w:val="1"/>
      <w:numFmt w:val="bullet"/>
      <w:lvlText w:val="o"/>
      <w:lvlJc w:val="left"/>
      <w:pPr>
        <w:ind w:left="3720" w:hanging="360"/>
      </w:pPr>
      <w:rPr>
        <w:rFonts w:ascii="Courier New" w:hAnsi="Courier New" w:cs="Courier New" w:hint="default"/>
      </w:rPr>
    </w:lvl>
    <w:lvl w:ilvl="5" w:tplc="041D0005" w:tentative="1">
      <w:start w:val="1"/>
      <w:numFmt w:val="bullet"/>
      <w:lvlText w:val=""/>
      <w:lvlJc w:val="left"/>
      <w:pPr>
        <w:ind w:left="4440" w:hanging="360"/>
      </w:pPr>
      <w:rPr>
        <w:rFonts w:ascii="Wingdings" w:hAnsi="Wingdings" w:hint="default"/>
      </w:rPr>
    </w:lvl>
    <w:lvl w:ilvl="6" w:tplc="041D0001" w:tentative="1">
      <w:start w:val="1"/>
      <w:numFmt w:val="bullet"/>
      <w:lvlText w:val=""/>
      <w:lvlJc w:val="left"/>
      <w:pPr>
        <w:ind w:left="5160" w:hanging="360"/>
      </w:pPr>
      <w:rPr>
        <w:rFonts w:ascii="Symbol" w:hAnsi="Symbol" w:hint="default"/>
      </w:rPr>
    </w:lvl>
    <w:lvl w:ilvl="7" w:tplc="041D0003" w:tentative="1">
      <w:start w:val="1"/>
      <w:numFmt w:val="bullet"/>
      <w:lvlText w:val="o"/>
      <w:lvlJc w:val="left"/>
      <w:pPr>
        <w:ind w:left="5880" w:hanging="360"/>
      </w:pPr>
      <w:rPr>
        <w:rFonts w:ascii="Courier New" w:hAnsi="Courier New" w:cs="Courier New" w:hint="default"/>
      </w:rPr>
    </w:lvl>
    <w:lvl w:ilvl="8" w:tplc="041D0005" w:tentative="1">
      <w:start w:val="1"/>
      <w:numFmt w:val="bullet"/>
      <w:lvlText w:val=""/>
      <w:lvlJc w:val="left"/>
      <w:pPr>
        <w:ind w:left="6600" w:hanging="360"/>
      </w:pPr>
      <w:rPr>
        <w:rFonts w:ascii="Wingdings" w:hAnsi="Wingdings" w:hint="default"/>
      </w:rPr>
    </w:lvl>
  </w:abstractNum>
  <w:abstractNum w:abstractNumId="53" w15:restartNumberingAfterBreak="0">
    <w:nsid w:val="5D595E9B"/>
    <w:multiLevelType w:val="hybridMultilevel"/>
    <w:tmpl w:val="3E36EE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4" w15:restartNumberingAfterBreak="0">
    <w:nsid w:val="5D9B3CF9"/>
    <w:multiLevelType w:val="hybridMultilevel"/>
    <w:tmpl w:val="C2E68F42"/>
    <w:lvl w:ilvl="0" w:tplc="041D0001">
      <w:start w:val="1"/>
      <w:numFmt w:val="bullet"/>
      <w:lvlText w:val=""/>
      <w:lvlJc w:val="left"/>
      <w:pPr>
        <w:ind w:left="885" w:hanging="360"/>
      </w:pPr>
      <w:rPr>
        <w:rFonts w:ascii="Symbol" w:hAnsi="Symbol" w:hint="default"/>
      </w:rPr>
    </w:lvl>
    <w:lvl w:ilvl="1" w:tplc="041D0003" w:tentative="1">
      <w:start w:val="1"/>
      <w:numFmt w:val="bullet"/>
      <w:lvlText w:val="o"/>
      <w:lvlJc w:val="left"/>
      <w:pPr>
        <w:ind w:left="1605" w:hanging="360"/>
      </w:pPr>
      <w:rPr>
        <w:rFonts w:ascii="Courier New" w:hAnsi="Courier New" w:cs="Courier New" w:hint="default"/>
      </w:rPr>
    </w:lvl>
    <w:lvl w:ilvl="2" w:tplc="041D0005" w:tentative="1">
      <w:start w:val="1"/>
      <w:numFmt w:val="bullet"/>
      <w:lvlText w:val=""/>
      <w:lvlJc w:val="left"/>
      <w:pPr>
        <w:ind w:left="2325" w:hanging="360"/>
      </w:pPr>
      <w:rPr>
        <w:rFonts w:ascii="Wingdings" w:hAnsi="Wingdings" w:hint="default"/>
      </w:rPr>
    </w:lvl>
    <w:lvl w:ilvl="3" w:tplc="041D0001" w:tentative="1">
      <w:start w:val="1"/>
      <w:numFmt w:val="bullet"/>
      <w:lvlText w:val=""/>
      <w:lvlJc w:val="left"/>
      <w:pPr>
        <w:ind w:left="3045" w:hanging="360"/>
      </w:pPr>
      <w:rPr>
        <w:rFonts w:ascii="Symbol" w:hAnsi="Symbol" w:hint="default"/>
      </w:rPr>
    </w:lvl>
    <w:lvl w:ilvl="4" w:tplc="041D0003" w:tentative="1">
      <w:start w:val="1"/>
      <w:numFmt w:val="bullet"/>
      <w:lvlText w:val="o"/>
      <w:lvlJc w:val="left"/>
      <w:pPr>
        <w:ind w:left="3765" w:hanging="360"/>
      </w:pPr>
      <w:rPr>
        <w:rFonts w:ascii="Courier New" w:hAnsi="Courier New" w:cs="Courier New" w:hint="default"/>
      </w:rPr>
    </w:lvl>
    <w:lvl w:ilvl="5" w:tplc="041D0005" w:tentative="1">
      <w:start w:val="1"/>
      <w:numFmt w:val="bullet"/>
      <w:lvlText w:val=""/>
      <w:lvlJc w:val="left"/>
      <w:pPr>
        <w:ind w:left="4485" w:hanging="360"/>
      </w:pPr>
      <w:rPr>
        <w:rFonts w:ascii="Wingdings" w:hAnsi="Wingdings" w:hint="default"/>
      </w:rPr>
    </w:lvl>
    <w:lvl w:ilvl="6" w:tplc="041D0001" w:tentative="1">
      <w:start w:val="1"/>
      <w:numFmt w:val="bullet"/>
      <w:lvlText w:val=""/>
      <w:lvlJc w:val="left"/>
      <w:pPr>
        <w:ind w:left="5205" w:hanging="360"/>
      </w:pPr>
      <w:rPr>
        <w:rFonts w:ascii="Symbol" w:hAnsi="Symbol" w:hint="default"/>
      </w:rPr>
    </w:lvl>
    <w:lvl w:ilvl="7" w:tplc="041D0003" w:tentative="1">
      <w:start w:val="1"/>
      <w:numFmt w:val="bullet"/>
      <w:lvlText w:val="o"/>
      <w:lvlJc w:val="left"/>
      <w:pPr>
        <w:ind w:left="5925" w:hanging="360"/>
      </w:pPr>
      <w:rPr>
        <w:rFonts w:ascii="Courier New" w:hAnsi="Courier New" w:cs="Courier New" w:hint="default"/>
      </w:rPr>
    </w:lvl>
    <w:lvl w:ilvl="8" w:tplc="041D0005" w:tentative="1">
      <w:start w:val="1"/>
      <w:numFmt w:val="bullet"/>
      <w:lvlText w:val=""/>
      <w:lvlJc w:val="left"/>
      <w:pPr>
        <w:ind w:left="6645" w:hanging="360"/>
      </w:pPr>
      <w:rPr>
        <w:rFonts w:ascii="Wingdings" w:hAnsi="Wingdings" w:hint="default"/>
      </w:rPr>
    </w:lvl>
  </w:abstractNum>
  <w:abstractNum w:abstractNumId="55" w15:restartNumberingAfterBreak="0">
    <w:nsid w:val="5E133EF5"/>
    <w:multiLevelType w:val="hybridMultilevel"/>
    <w:tmpl w:val="FA66C1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6" w15:restartNumberingAfterBreak="0">
    <w:nsid w:val="602C44E3"/>
    <w:multiLevelType w:val="hybridMultilevel"/>
    <w:tmpl w:val="E2AA4F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7" w15:restartNumberingAfterBreak="0">
    <w:nsid w:val="60487FE7"/>
    <w:multiLevelType w:val="hybridMultilevel"/>
    <w:tmpl w:val="86F27E8C"/>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200" w:hanging="360"/>
      </w:pPr>
      <w:rPr>
        <w:rFonts w:ascii="Courier New" w:hAnsi="Courier New" w:cs="Courier New" w:hint="default"/>
      </w:rPr>
    </w:lvl>
    <w:lvl w:ilvl="2" w:tplc="041D0005" w:tentative="1">
      <w:start w:val="1"/>
      <w:numFmt w:val="bullet"/>
      <w:lvlText w:val=""/>
      <w:lvlJc w:val="left"/>
      <w:pPr>
        <w:ind w:left="1920" w:hanging="360"/>
      </w:pPr>
      <w:rPr>
        <w:rFonts w:ascii="Wingdings" w:hAnsi="Wingdings" w:hint="default"/>
      </w:rPr>
    </w:lvl>
    <w:lvl w:ilvl="3" w:tplc="041D0001" w:tentative="1">
      <w:start w:val="1"/>
      <w:numFmt w:val="bullet"/>
      <w:lvlText w:val=""/>
      <w:lvlJc w:val="left"/>
      <w:pPr>
        <w:ind w:left="2640" w:hanging="360"/>
      </w:pPr>
      <w:rPr>
        <w:rFonts w:ascii="Symbol" w:hAnsi="Symbol" w:hint="default"/>
      </w:rPr>
    </w:lvl>
    <w:lvl w:ilvl="4" w:tplc="041D0003" w:tentative="1">
      <w:start w:val="1"/>
      <w:numFmt w:val="bullet"/>
      <w:lvlText w:val="o"/>
      <w:lvlJc w:val="left"/>
      <w:pPr>
        <w:ind w:left="3360" w:hanging="360"/>
      </w:pPr>
      <w:rPr>
        <w:rFonts w:ascii="Courier New" w:hAnsi="Courier New" w:cs="Courier New" w:hint="default"/>
      </w:rPr>
    </w:lvl>
    <w:lvl w:ilvl="5" w:tplc="041D0005" w:tentative="1">
      <w:start w:val="1"/>
      <w:numFmt w:val="bullet"/>
      <w:lvlText w:val=""/>
      <w:lvlJc w:val="left"/>
      <w:pPr>
        <w:ind w:left="4080" w:hanging="360"/>
      </w:pPr>
      <w:rPr>
        <w:rFonts w:ascii="Wingdings" w:hAnsi="Wingdings" w:hint="default"/>
      </w:rPr>
    </w:lvl>
    <w:lvl w:ilvl="6" w:tplc="041D0001" w:tentative="1">
      <w:start w:val="1"/>
      <w:numFmt w:val="bullet"/>
      <w:lvlText w:val=""/>
      <w:lvlJc w:val="left"/>
      <w:pPr>
        <w:ind w:left="4800" w:hanging="360"/>
      </w:pPr>
      <w:rPr>
        <w:rFonts w:ascii="Symbol" w:hAnsi="Symbol" w:hint="default"/>
      </w:rPr>
    </w:lvl>
    <w:lvl w:ilvl="7" w:tplc="041D0003" w:tentative="1">
      <w:start w:val="1"/>
      <w:numFmt w:val="bullet"/>
      <w:lvlText w:val="o"/>
      <w:lvlJc w:val="left"/>
      <w:pPr>
        <w:ind w:left="5520" w:hanging="360"/>
      </w:pPr>
      <w:rPr>
        <w:rFonts w:ascii="Courier New" w:hAnsi="Courier New" w:cs="Courier New" w:hint="default"/>
      </w:rPr>
    </w:lvl>
    <w:lvl w:ilvl="8" w:tplc="041D0005" w:tentative="1">
      <w:start w:val="1"/>
      <w:numFmt w:val="bullet"/>
      <w:lvlText w:val=""/>
      <w:lvlJc w:val="left"/>
      <w:pPr>
        <w:ind w:left="6240" w:hanging="360"/>
      </w:pPr>
      <w:rPr>
        <w:rFonts w:ascii="Wingdings" w:hAnsi="Wingdings" w:hint="default"/>
      </w:rPr>
    </w:lvl>
  </w:abstractNum>
  <w:abstractNum w:abstractNumId="58" w15:restartNumberingAfterBreak="0">
    <w:nsid w:val="61BA6CC3"/>
    <w:multiLevelType w:val="hybridMultilevel"/>
    <w:tmpl w:val="77EE63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9" w15:restartNumberingAfterBreak="0">
    <w:nsid w:val="626507A6"/>
    <w:multiLevelType w:val="hybridMultilevel"/>
    <w:tmpl w:val="224AC5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0" w15:restartNumberingAfterBreak="0">
    <w:nsid w:val="65497B1F"/>
    <w:multiLevelType w:val="hybridMultilevel"/>
    <w:tmpl w:val="41585B9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61" w15:restartNumberingAfterBreak="0">
    <w:nsid w:val="665F1FA8"/>
    <w:multiLevelType w:val="hybridMultilevel"/>
    <w:tmpl w:val="3886E306"/>
    <w:lvl w:ilvl="0" w:tplc="E8407342">
      <w:numFmt w:val="bullet"/>
      <w:lvlText w:val="•"/>
      <w:lvlJc w:val="left"/>
      <w:pPr>
        <w:ind w:left="525"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2" w15:restartNumberingAfterBreak="0">
    <w:nsid w:val="6B380C64"/>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3" w15:restartNumberingAfterBreak="0">
    <w:nsid w:val="6C170E8B"/>
    <w:multiLevelType w:val="hybridMultilevel"/>
    <w:tmpl w:val="5D4239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4" w15:restartNumberingAfterBreak="0">
    <w:nsid w:val="704133CA"/>
    <w:multiLevelType w:val="multilevel"/>
    <w:tmpl w:val="2FB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EC0380"/>
    <w:multiLevelType w:val="hybridMultilevel"/>
    <w:tmpl w:val="0F1855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6" w15:restartNumberingAfterBreak="0">
    <w:nsid w:val="751455F1"/>
    <w:multiLevelType w:val="hybridMultilevel"/>
    <w:tmpl w:val="743E10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7" w15:restartNumberingAfterBreak="0">
    <w:nsid w:val="75B6129C"/>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8" w15:restartNumberingAfterBreak="0">
    <w:nsid w:val="75CA1550"/>
    <w:multiLevelType w:val="hybridMultilevel"/>
    <w:tmpl w:val="A07E71B4"/>
    <w:lvl w:ilvl="0" w:tplc="AC861C4A">
      <w:numFmt w:val="bullet"/>
      <w:lvlText w:val="•"/>
      <w:lvlJc w:val="left"/>
      <w:pPr>
        <w:ind w:left="48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9" w15:restartNumberingAfterBreak="0">
    <w:nsid w:val="765578C6"/>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0" w15:restartNumberingAfterBreak="0">
    <w:nsid w:val="7BBF23A7"/>
    <w:multiLevelType w:val="multilevel"/>
    <w:tmpl w:val="CE3C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176027"/>
    <w:multiLevelType w:val="hybridMultilevel"/>
    <w:tmpl w:val="FFFFFFFF"/>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2" w15:restartNumberingAfterBreak="0">
    <w:nsid w:val="7E5D0011"/>
    <w:multiLevelType w:val="multilevel"/>
    <w:tmpl w:val="698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A64C2"/>
    <w:multiLevelType w:val="hybridMultilevel"/>
    <w:tmpl w:val="4A0E57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0419773">
    <w:abstractNumId w:val="35"/>
  </w:num>
  <w:num w:numId="2" w16cid:durableId="38020369">
    <w:abstractNumId w:val="16"/>
  </w:num>
  <w:num w:numId="3" w16cid:durableId="1555851838">
    <w:abstractNumId w:val="31"/>
  </w:num>
  <w:num w:numId="4" w16cid:durableId="533494197">
    <w:abstractNumId w:val="65"/>
  </w:num>
  <w:num w:numId="5" w16cid:durableId="2090804733">
    <w:abstractNumId w:val="59"/>
  </w:num>
  <w:num w:numId="6" w16cid:durableId="2061203986">
    <w:abstractNumId w:val="24"/>
  </w:num>
  <w:num w:numId="7" w16cid:durableId="1330250523">
    <w:abstractNumId w:val="73"/>
  </w:num>
  <w:num w:numId="8" w16cid:durableId="642854662">
    <w:abstractNumId w:val="47"/>
  </w:num>
  <w:num w:numId="9" w16cid:durableId="1792553665">
    <w:abstractNumId w:val="38"/>
  </w:num>
  <w:num w:numId="10" w16cid:durableId="723218697">
    <w:abstractNumId w:val="0"/>
  </w:num>
  <w:num w:numId="11" w16cid:durableId="1688360054">
    <w:abstractNumId w:val="18"/>
  </w:num>
  <w:num w:numId="12" w16cid:durableId="1677266516">
    <w:abstractNumId w:val="66"/>
  </w:num>
  <w:num w:numId="13" w16cid:durableId="2071800654">
    <w:abstractNumId w:val="10"/>
  </w:num>
  <w:num w:numId="14" w16cid:durableId="997077447">
    <w:abstractNumId w:val="42"/>
  </w:num>
  <w:num w:numId="15" w16cid:durableId="2108305056">
    <w:abstractNumId w:val="6"/>
  </w:num>
  <w:num w:numId="16" w16cid:durableId="1413814953">
    <w:abstractNumId w:val="8"/>
  </w:num>
  <w:num w:numId="17" w16cid:durableId="833299990">
    <w:abstractNumId w:val="43"/>
  </w:num>
  <w:num w:numId="18" w16cid:durableId="2000884820">
    <w:abstractNumId w:val="34"/>
  </w:num>
  <w:num w:numId="19" w16cid:durableId="1650089457">
    <w:abstractNumId w:val="22"/>
  </w:num>
  <w:num w:numId="20" w16cid:durableId="1892426984">
    <w:abstractNumId w:val="32"/>
  </w:num>
  <w:num w:numId="21" w16cid:durableId="1112171150">
    <w:abstractNumId w:val="56"/>
  </w:num>
  <w:num w:numId="22" w16cid:durableId="1543639072">
    <w:abstractNumId w:val="55"/>
  </w:num>
  <w:num w:numId="23" w16cid:durableId="1098869865">
    <w:abstractNumId w:val="12"/>
  </w:num>
  <w:num w:numId="24" w16cid:durableId="1334338477">
    <w:abstractNumId w:val="49"/>
  </w:num>
  <w:num w:numId="25" w16cid:durableId="784541984">
    <w:abstractNumId w:val="33"/>
  </w:num>
  <w:num w:numId="26" w16cid:durableId="906066151">
    <w:abstractNumId w:val="28"/>
  </w:num>
  <w:num w:numId="27" w16cid:durableId="1853492776">
    <w:abstractNumId w:val="50"/>
  </w:num>
  <w:num w:numId="28" w16cid:durableId="1382099064">
    <w:abstractNumId w:val="37"/>
  </w:num>
  <w:num w:numId="29" w16cid:durableId="1751345161">
    <w:abstractNumId w:val="63"/>
  </w:num>
  <w:num w:numId="30" w16cid:durableId="908274564">
    <w:abstractNumId w:val="13"/>
  </w:num>
  <w:num w:numId="31" w16cid:durableId="1570187398">
    <w:abstractNumId w:val="53"/>
  </w:num>
  <w:num w:numId="32" w16cid:durableId="1398556470">
    <w:abstractNumId w:val="11"/>
  </w:num>
  <w:num w:numId="33" w16cid:durableId="1950811672">
    <w:abstractNumId w:val="9"/>
  </w:num>
  <w:num w:numId="34" w16cid:durableId="1932203164">
    <w:abstractNumId w:val="67"/>
  </w:num>
  <w:num w:numId="35" w16cid:durableId="1235311668">
    <w:abstractNumId w:val="40"/>
  </w:num>
  <w:num w:numId="36" w16cid:durableId="27877927">
    <w:abstractNumId w:val="69"/>
  </w:num>
  <w:num w:numId="37" w16cid:durableId="1240095025">
    <w:abstractNumId w:val="21"/>
  </w:num>
  <w:num w:numId="38" w16cid:durableId="1743944591">
    <w:abstractNumId w:val="62"/>
  </w:num>
  <w:num w:numId="39" w16cid:durableId="1730417073">
    <w:abstractNumId w:val="51"/>
  </w:num>
  <w:num w:numId="40" w16cid:durableId="1920288168">
    <w:abstractNumId w:val="71"/>
  </w:num>
  <w:num w:numId="41" w16cid:durableId="1258052669">
    <w:abstractNumId w:val="48"/>
  </w:num>
  <w:num w:numId="42" w16cid:durableId="16391273">
    <w:abstractNumId w:val="46"/>
  </w:num>
  <w:num w:numId="43" w16cid:durableId="1874340952">
    <w:abstractNumId w:val="60"/>
  </w:num>
  <w:num w:numId="44" w16cid:durableId="1529221888">
    <w:abstractNumId w:val="14"/>
  </w:num>
  <w:num w:numId="45" w16cid:durableId="548078018">
    <w:abstractNumId w:val="19"/>
  </w:num>
  <w:num w:numId="46" w16cid:durableId="2055960940">
    <w:abstractNumId w:val="26"/>
  </w:num>
  <w:num w:numId="47" w16cid:durableId="916940415">
    <w:abstractNumId w:val="61"/>
  </w:num>
  <w:num w:numId="48" w16cid:durableId="177432628">
    <w:abstractNumId w:val="5"/>
  </w:num>
  <w:num w:numId="49" w16cid:durableId="1375275369">
    <w:abstractNumId w:val="36"/>
  </w:num>
  <w:num w:numId="50" w16cid:durableId="219096144">
    <w:abstractNumId w:val="57"/>
  </w:num>
  <w:num w:numId="51" w16cid:durableId="2022198208">
    <w:abstractNumId w:val="44"/>
  </w:num>
  <w:num w:numId="52" w16cid:durableId="1261644654">
    <w:abstractNumId w:val="30"/>
  </w:num>
  <w:num w:numId="53" w16cid:durableId="1125851121">
    <w:abstractNumId w:val="7"/>
  </w:num>
  <w:num w:numId="54" w16cid:durableId="1672174861">
    <w:abstractNumId w:val="29"/>
  </w:num>
  <w:num w:numId="55" w16cid:durableId="1659652588">
    <w:abstractNumId w:val="23"/>
  </w:num>
  <w:num w:numId="56" w16cid:durableId="1025523114">
    <w:abstractNumId w:val="41"/>
  </w:num>
  <w:num w:numId="57" w16cid:durableId="1874610090">
    <w:abstractNumId w:val="68"/>
  </w:num>
  <w:num w:numId="58" w16cid:durableId="1388990037">
    <w:abstractNumId w:val="58"/>
  </w:num>
  <w:num w:numId="59" w16cid:durableId="1418281489">
    <w:abstractNumId w:val="39"/>
  </w:num>
  <w:num w:numId="60" w16cid:durableId="1374962241">
    <w:abstractNumId w:val="1"/>
  </w:num>
  <w:num w:numId="61" w16cid:durableId="289169502">
    <w:abstractNumId w:val="25"/>
  </w:num>
  <w:num w:numId="62" w16cid:durableId="170996649">
    <w:abstractNumId w:val="15"/>
  </w:num>
  <w:num w:numId="63" w16cid:durableId="1570506310">
    <w:abstractNumId w:val="52"/>
  </w:num>
  <w:num w:numId="64" w16cid:durableId="321740837">
    <w:abstractNumId w:val="27"/>
  </w:num>
  <w:num w:numId="65" w16cid:durableId="828982595">
    <w:abstractNumId w:val="54"/>
  </w:num>
  <w:num w:numId="66" w16cid:durableId="1681158825">
    <w:abstractNumId w:val="3"/>
  </w:num>
  <w:num w:numId="67" w16cid:durableId="1431387134">
    <w:abstractNumId w:val="70"/>
  </w:num>
  <w:num w:numId="68" w16cid:durableId="597055753">
    <w:abstractNumId w:val="64"/>
  </w:num>
  <w:num w:numId="69" w16cid:durableId="1582059757">
    <w:abstractNumId w:val="4"/>
  </w:num>
  <w:num w:numId="70" w16cid:durableId="1737043542">
    <w:abstractNumId w:val="45"/>
  </w:num>
  <w:num w:numId="71" w16cid:durableId="404304306">
    <w:abstractNumId w:val="20"/>
  </w:num>
  <w:num w:numId="72" w16cid:durableId="1827932683">
    <w:abstractNumId w:val="17"/>
  </w:num>
  <w:num w:numId="73" w16cid:durableId="440876783">
    <w:abstractNumId w:val="72"/>
  </w:num>
  <w:num w:numId="74" w16cid:durableId="1444301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C2C"/>
    <w:rsid w:val="000003F5"/>
    <w:rsid w:val="00015F3E"/>
    <w:rsid w:val="00057806"/>
    <w:rsid w:val="00061457"/>
    <w:rsid w:val="000650EC"/>
    <w:rsid w:val="00066A1B"/>
    <w:rsid w:val="000908C4"/>
    <w:rsid w:val="000942BB"/>
    <w:rsid w:val="00097571"/>
    <w:rsid w:val="000E0994"/>
    <w:rsid w:val="000E3FCC"/>
    <w:rsid w:val="0010735D"/>
    <w:rsid w:val="0011132A"/>
    <w:rsid w:val="001138F5"/>
    <w:rsid w:val="00132227"/>
    <w:rsid w:val="00146C8A"/>
    <w:rsid w:val="00153AA9"/>
    <w:rsid w:val="001542FC"/>
    <w:rsid w:val="00156A5A"/>
    <w:rsid w:val="00161CDD"/>
    <w:rsid w:val="00162B91"/>
    <w:rsid w:val="00172F0D"/>
    <w:rsid w:val="001752FB"/>
    <w:rsid w:val="00176202"/>
    <w:rsid w:val="0017666A"/>
    <w:rsid w:val="001821F5"/>
    <w:rsid w:val="001B0B6B"/>
    <w:rsid w:val="001B0BA0"/>
    <w:rsid w:val="001B2FA5"/>
    <w:rsid w:val="001C0678"/>
    <w:rsid w:val="001C62A4"/>
    <w:rsid w:val="001E6044"/>
    <w:rsid w:val="0021271F"/>
    <w:rsid w:val="00213D23"/>
    <w:rsid w:val="00216E8C"/>
    <w:rsid w:val="002408D0"/>
    <w:rsid w:val="00252A0E"/>
    <w:rsid w:val="00263A72"/>
    <w:rsid w:val="00277255"/>
    <w:rsid w:val="002907A8"/>
    <w:rsid w:val="002A12AD"/>
    <w:rsid w:val="002A12F5"/>
    <w:rsid w:val="00326BCD"/>
    <w:rsid w:val="00332952"/>
    <w:rsid w:val="00335E97"/>
    <w:rsid w:val="003517C7"/>
    <w:rsid w:val="00354093"/>
    <w:rsid w:val="003565F2"/>
    <w:rsid w:val="00360ED0"/>
    <w:rsid w:val="00373F4A"/>
    <w:rsid w:val="003825B2"/>
    <w:rsid w:val="003865F2"/>
    <w:rsid w:val="003873C7"/>
    <w:rsid w:val="00393B0A"/>
    <w:rsid w:val="0039709D"/>
    <w:rsid w:val="003A0B2A"/>
    <w:rsid w:val="003A2765"/>
    <w:rsid w:val="003D03AF"/>
    <w:rsid w:val="003D2D0F"/>
    <w:rsid w:val="003E0B92"/>
    <w:rsid w:val="003E0F64"/>
    <w:rsid w:val="003E237C"/>
    <w:rsid w:val="003F6629"/>
    <w:rsid w:val="004023EB"/>
    <w:rsid w:val="004072DD"/>
    <w:rsid w:val="0043136B"/>
    <w:rsid w:val="00433AB6"/>
    <w:rsid w:val="00435B6C"/>
    <w:rsid w:val="00444B50"/>
    <w:rsid w:val="0045637C"/>
    <w:rsid w:val="004565EA"/>
    <w:rsid w:val="00475A04"/>
    <w:rsid w:val="004D29F0"/>
    <w:rsid w:val="004E6535"/>
    <w:rsid w:val="004F54B2"/>
    <w:rsid w:val="00501799"/>
    <w:rsid w:val="005042E2"/>
    <w:rsid w:val="00512BDE"/>
    <w:rsid w:val="00520788"/>
    <w:rsid w:val="00527758"/>
    <w:rsid w:val="005360C1"/>
    <w:rsid w:val="0054273B"/>
    <w:rsid w:val="005464DA"/>
    <w:rsid w:val="00570F68"/>
    <w:rsid w:val="00571C2F"/>
    <w:rsid w:val="00587C95"/>
    <w:rsid w:val="00597E94"/>
    <w:rsid w:val="005B7987"/>
    <w:rsid w:val="005D5F11"/>
    <w:rsid w:val="005F55EE"/>
    <w:rsid w:val="00602051"/>
    <w:rsid w:val="00611BA7"/>
    <w:rsid w:val="00611C35"/>
    <w:rsid w:val="00617714"/>
    <w:rsid w:val="00621393"/>
    <w:rsid w:val="00625BF3"/>
    <w:rsid w:val="0063053C"/>
    <w:rsid w:val="0064637F"/>
    <w:rsid w:val="00670E93"/>
    <w:rsid w:val="006C39DC"/>
    <w:rsid w:val="006D082E"/>
    <w:rsid w:val="006D20DA"/>
    <w:rsid w:val="006E10B1"/>
    <w:rsid w:val="006F49F6"/>
    <w:rsid w:val="006F5EA6"/>
    <w:rsid w:val="007014CB"/>
    <w:rsid w:val="0070306B"/>
    <w:rsid w:val="00743E28"/>
    <w:rsid w:val="0075318A"/>
    <w:rsid w:val="007563B7"/>
    <w:rsid w:val="00776340"/>
    <w:rsid w:val="00793C2C"/>
    <w:rsid w:val="007A56D5"/>
    <w:rsid w:val="007B21F0"/>
    <w:rsid w:val="007B2D8F"/>
    <w:rsid w:val="007B604D"/>
    <w:rsid w:val="007C0A45"/>
    <w:rsid w:val="007C6C49"/>
    <w:rsid w:val="007D0E97"/>
    <w:rsid w:val="007F628A"/>
    <w:rsid w:val="00802FCC"/>
    <w:rsid w:val="00810CEA"/>
    <w:rsid w:val="0081136F"/>
    <w:rsid w:val="00820617"/>
    <w:rsid w:val="00822E6D"/>
    <w:rsid w:val="0082668B"/>
    <w:rsid w:val="0083082D"/>
    <w:rsid w:val="00836E81"/>
    <w:rsid w:val="008411B3"/>
    <w:rsid w:val="00844BA4"/>
    <w:rsid w:val="00853C9B"/>
    <w:rsid w:val="00855596"/>
    <w:rsid w:val="0086280B"/>
    <w:rsid w:val="00873856"/>
    <w:rsid w:val="00881362"/>
    <w:rsid w:val="00882675"/>
    <w:rsid w:val="00890C44"/>
    <w:rsid w:val="008A2F34"/>
    <w:rsid w:val="008D7102"/>
    <w:rsid w:val="008E1183"/>
    <w:rsid w:val="008E2056"/>
    <w:rsid w:val="009004B0"/>
    <w:rsid w:val="00911614"/>
    <w:rsid w:val="0091450D"/>
    <w:rsid w:val="00915EEF"/>
    <w:rsid w:val="00926D38"/>
    <w:rsid w:val="00930231"/>
    <w:rsid w:val="00942143"/>
    <w:rsid w:val="00991BDC"/>
    <w:rsid w:val="009A29D7"/>
    <w:rsid w:val="009A31EC"/>
    <w:rsid w:val="009A5A16"/>
    <w:rsid w:val="009B4441"/>
    <w:rsid w:val="009F3A4B"/>
    <w:rsid w:val="009F4035"/>
    <w:rsid w:val="00A1553D"/>
    <w:rsid w:val="00A20249"/>
    <w:rsid w:val="00A212F5"/>
    <w:rsid w:val="00A21519"/>
    <w:rsid w:val="00A2715E"/>
    <w:rsid w:val="00A50C0B"/>
    <w:rsid w:val="00A65AD3"/>
    <w:rsid w:val="00A80B69"/>
    <w:rsid w:val="00A8746F"/>
    <w:rsid w:val="00AB1760"/>
    <w:rsid w:val="00AB283C"/>
    <w:rsid w:val="00AC45B8"/>
    <w:rsid w:val="00AC7F12"/>
    <w:rsid w:val="00AD70AE"/>
    <w:rsid w:val="00B21A05"/>
    <w:rsid w:val="00B349C1"/>
    <w:rsid w:val="00B37929"/>
    <w:rsid w:val="00B517E7"/>
    <w:rsid w:val="00B84FEA"/>
    <w:rsid w:val="00B964C9"/>
    <w:rsid w:val="00BB148F"/>
    <w:rsid w:val="00BC1378"/>
    <w:rsid w:val="00BC1686"/>
    <w:rsid w:val="00BD430C"/>
    <w:rsid w:val="00BD53F7"/>
    <w:rsid w:val="00BF1411"/>
    <w:rsid w:val="00C4043B"/>
    <w:rsid w:val="00C50EB0"/>
    <w:rsid w:val="00C54E11"/>
    <w:rsid w:val="00C62763"/>
    <w:rsid w:val="00C65036"/>
    <w:rsid w:val="00C8627B"/>
    <w:rsid w:val="00CA0E36"/>
    <w:rsid w:val="00CB1D35"/>
    <w:rsid w:val="00CB4BCA"/>
    <w:rsid w:val="00CC06E8"/>
    <w:rsid w:val="00D06D62"/>
    <w:rsid w:val="00D10BC3"/>
    <w:rsid w:val="00D127D6"/>
    <w:rsid w:val="00D1460E"/>
    <w:rsid w:val="00D14A49"/>
    <w:rsid w:val="00D223E7"/>
    <w:rsid w:val="00D27134"/>
    <w:rsid w:val="00D30715"/>
    <w:rsid w:val="00D43573"/>
    <w:rsid w:val="00D4782C"/>
    <w:rsid w:val="00D53A14"/>
    <w:rsid w:val="00D54B52"/>
    <w:rsid w:val="00D55396"/>
    <w:rsid w:val="00D55733"/>
    <w:rsid w:val="00D7346D"/>
    <w:rsid w:val="00D842BD"/>
    <w:rsid w:val="00D935E4"/>
    <w:rsid w:val="00DB04F9"/>
    <w:rsid w:val="00DC0BA6"/>
    <w:rsid w:val="00DC1723"/>
    <w:rsid w:val="00DD29BB"/>
    <w:rsid w:val="00DD4BB7"/>
    <w:rsid w:val="00DE190C"/>
    <w:rsid w:val="00DE27C7"/>
    <w:rsid w:val="00DE7399"/>
    <w:rsid w:val="00E2171A"/>
    <w:rsid w:val="00E44D75"/>
    <w:rsid w:val="00E53CEC"/>
    <w:rsid w:val="00E624DE"/>
    <w:rsid w:val="00E67E49"/>
    <w:rsid w:val="00E7215E"/>
    <w:rsid w:val="00E73EAB"/>
    <w:rsid w:val="00E755D7"/>
    <w:rsid w:val="00E804E1"/>
    <w:rsid w:val="00E806B1"/>
    <w:rsid w:val="00E84966"/>
    <w:rsid w:val="00EB3587"/>
    <w:rsid w:val="00EC3B36"/>
    <w:rsid w:val="00ED4492"/>
    <w:rsid w:val="00ED5F27"/>
    <w:rsid w:val="00EF5443"/>
    <w:rsid w:val="00F05BF2"/>
    <w:rsid w:val="00F247A6"/>
    <w:rsid w:val="00F37116"/>
    <w:rsid w:val="00F4690A"/>
    <w:rsid w:val="00F539A0"/>
    <w:rsid w:val="00F7128B"/>
    <w:rsid w:val="00F97E50"/>
    <w:rsid w:val="00FA3CCA"/>
    <w:rsid w:val="00FA6894"/>
    <w:rsid w:val="00FC395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EF56"/>
  <w15:chartTrackingRefBased/>
  <w15:docId w15:val="{50100B36-7ED2-496A-B955-A265E6CC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6F"/>
  </w:style>
  <w:style w:type="paragraph" w:styleId="Rubrik1">
    <w:name w:val="heading 1"/>
    <w:basedOn w:val="Normal"/>
    <w:next w:val="Normal"/>
    <w:link w:val="Rubrik1Char"/>
    <w:autoRedefine/>
    <w:uiPriority w:val="9"/>
    <w:qFormat/>
    <w:rsid w:val="00670E93"/>
    <w:pPr>
      <w:keepNext/>
      <w:keepLines/>
      <w:spacing w:before="320" w:after="0" w:line="240" w:lineRule="auto"/>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81136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Rubrik3">
    <w:name w:val="heading 3"/>
    <w:basedOn w:val="Normal"/>
    <w:next w:val="Normal"/>
    <w:link w:val="Rubrik3Char"/>
    <w:uiPriority w:val="9"/>
    <w:unhideWhenUsed/>
    <w:qFormat/>
    <w:rsid w:val="0081136F"/>
    <w:pPr>
      <w:keepNext/>
      <w:keepLines/>
      <w:spacing w:before="40" w:after="0" w:line="240" w:lineRule="auto"/>
      <w:outlineLvl w:val="2"/>
    </w:pPr>
    <w:rPr>
      <w:rFonts w:asciiTheme="majorHAnsi" w:eastAsiaTheme="majorEastAsia" w:hAnsiTheme="majorHAnsi" w:cstheme="majorBidi"/>
      <w:color w:val="335B74" w:themeColor="text2"/>
      <w:sz w:val="24"/>
      <w:szCs w:val="24"/>
    </w:rPr>
  </w:style>
  <w:style w:type="paragraph" w:styleId="Rubrik4">
    <w:name w:val="heading 4"/>
    <w:basedOn w:val="Normal"/>
    <w:next w:val="Normal"/>
    <w:link w:val="Rubrik4Char"/>
    <w:uiPriority w:val="9"/>
    <w:unhideWhenUsed/>
    <w:qFormat/>
    <w:rsid w:val="0081136F"/>
    <w:pPr>
      <w:keepNext/>
      <w:keepLines/>
      <w:spacing w:before="40" w:after="0"/>
      <w:outlineLvl w:val="3"/>
    </w:pPr>
    <w:rPr>
      <w:rFonts w:asciiTheme="majorHAnsi" w:eastAsiaTheme="majorEastAsia" w:hAnsiTheme="majorHAnsi" w:cstheme="majorBidi"/>
      <w:sz w:val="22"/>
      <w:szCs w:val="22"/>
    </w:rPr>
  </w:style>
  <w:style w:type="paragraph" w:styleId="Rubrik5">
    <w:name w:val="heading 5"/>
    <w:basedOn w:val="Normal"/>
    <w:next w:val="Normal"/>
    <w:link w:val="Rubrik5Char"/>
    <w:uiPriority w:val="9"/>
    <w:semiHidden/>
    <w:unhideWhenUsed/>
    <w:qFormat/>
    <w:rsid w:val="0081136F"/>
    <w:pPr>
      <w:keepNext/>
      <w:keepLines/>
      <w:spacing w:before="40" w:after="0"/>
      <w:outlineLvl w:val="4"/>
    </w:pPr>
    <w:rPr>
      <w:rFonts w:asciiTheme="majorHAnsi" w:eastAsiaTheme="majorEastAsia" w:hAnsiTheme="majorHAnsi" w:cstheme="majorBidi"/>
      <w:color w:val="335B74" w:themeColor="text2"/>
      <w:sz w:val="22"/>
      <w:szCs w:val="22"/>
    </w:rPr>
  </w:style>
  <w:style w:type="paragraph" w:styleId="Rubrik6">
    <w:name w:val="heading 6"/>
    <w:basedOn w:val="Normal"/>
    <w:next w:val="Normal"/>
    <w:link w:val="Rubrik6Char"/>
    <w:uiPriority w:val="9"/>
    <w:semiHidden/>
    <w:unhideWhenUsed/>
    <w:qFormat/>
    <w:rsid w:val="0081136F"/>
    <w:pPr>
      <w:keepNext/>
      <w:keepLines/>
      <w:spacing w:before="40" w:after="0"/>
      <w:outlineLvl w:val="5"/>
    </w:pPr>
    <w:rPr>
      <w:rFonts w:asciiTheme="majorHAnsi" w:eastAsiaTheme="majorEastAsia" w:hAnsiTheme="majorHAnsi" w:cstheme="majorBidi"/>
      <w:i/>
      <w:iCs/>
      <w:color w:val="335B74" w:themeColor="text2"/>
      <w:sz w:val="21"/>
      <w:szCs w:val="21"/>
    </w:rPr>
  </w:style>
  <w:style w:type="paragraph" w:styleId="Rubrik7">
    <w:name w:val="heading 7"/>
    <w:basedOn w:val="Normal"/>
    <w:next w:val="Normal"/>
    <w:link w:val="Rubrik7Char"/>
    <w:uiPriority w:val="9"/>
    <w:semiHidden/>
    <w:unhideWhenUsed/>
    <w:qFormat/>
    <w:rsid w:val="0081136F"/>
    <w:pPr>
      <w:keepNext/>
      <w:keepLines/>
      <w:spacing w:before="40" w:after="0"/>
      <w:outlineLvl w:val="6"/>
    </w:pPr>
    <w:rPr>
      <w:rFonts w:asciiTheme="majorHAnsi" w:eastAsiaTheme="majorEastAsia" w:hAnsiTheme="majorHAnsi" w:cstheme="majorBidi"/>
      <w:i/>
      <w:iCs/>
      <w:color w:val="0D5672" w:themeColor="accent1" w:themeShade="80"/>
      <w:sz w:val="21"/>
      <w:szCs w:val="21"/>
    </w:rPr>
  </w:style>
  <w:style w:type="paragraph" w:styleId="Rubrik8">
    <w:name w:val="heading 8"/>
    <w:basedOn w:val="Normal"/>
    <w:next w:val="Normal"/>
    <w:link w:val="Rubrik8Char"/>
    <w:uiPriority w:val="9"/>
    <w:semiHidden/>
    <w:unhideWhenUsed/>
    <w:qFormat/>
    <w:rsid w:val="0081136F"/>
    <w:pPr>
      <w:keepNext/>
      <w:keepLines/>
      <w:spacing w:before="40" w:after="0"/>
      <w:outlineLvl w:val="7"/>
    </w:pPr>
    <w:rPr>
      <w:rFonts w:asciiTheme="majorHAnsi" w:eastAsiaTheme="majorEastAsia" w:hAnsiTheme="majorHAnsi" w:cstheme="majorBidi"/>
      <w:b/>
      <w:bCs/>
      <w:color w:val="335B74" w:themeColor="text2"/>
    </w:rPr>
  </w:style>
  <w:style w:type="paragraph" w:styleId="Rubrik9">
    <w:name w:val="heading 9"/>
    <w:basedOn w:val="Normal"/>
    <w:next w:val="Normal"/>
    <w:link w:val="Rubrik9Char"/>
    <w:uiPriority w:val="9"/>
    <w:semiHidden/>
    <w:unhideWhenUsed/>
    <w:qFormat/>
    <w:rsid w:val="0081136F"/>
    <w:pPr>
      <w:keepNext/>
      <w:keepLines/>
      <w:spacing w:before="40" w:after="0"/>
      <w:outlineLvl w:val="8"/>
    </w:pPr>
    <w:rPr>
      <w:rFonts w:asciiTheme="majorHAnsi" w:eastAsiaTheme="majorEastAsia" w:hAnsiTheme="majorHAnsi" w:cstheme="majorBidi"/>
      <w:b/>
      <w:bCs/>
      <w:i/>
      <w:iCs/>
      <w:color w:val="335B74"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81136F"/>
    <w:pPr>
      <w:spacing w:after="0" w:line="240" w:lineRule="auto"/>
    </w:pPr>
  </w:style>
  <w:style w:type="character" w:customStyle="1" w:styleId="IngetavstndChar">
    <w:name w:val="Inget avstånd Char"/>
    <w:basedOn w:val="Standardstycketeckensnitt"/>
    <w:link w:val="Ingetavstnd"/>
    <w:uiPriority w:val="1"/>
    <w:rsid w:val="00587C95"/>
  </w:style>
  <w:style w:type="paragraph" w:styleId="Sidhuvud">
    <w:name w:val="header"/>
    <w:basedOn w:val="Normal"/>
    <w:link w:val="SidhuvudChar"/>
    <w:uiPriority w:val="99"/>
    <w:unhideWhenUsed/>
    <w:rsid w:val="00587C9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87C95"/>
  </w:style>
  <w:style w:type="paragraph" w:styleId="Sidfot">
    <w:name w:val="footer"/>
    <w:basedOn w:val="Normal"/>
    <w:link w:val="SidfotChar"/>
    <w:uiPriority w:val="99"/>
    <w:unhideWhenUsed/>
    <w:rsid w:val="00587C9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87C95"/>
  </w:style>
  <w:style w:type="character" w:styleId="Hyperlnk">
    <w:name w:val="Hyperlink"/>
    <w:basedOn w:val="Standardstycketeckensnitt"/>
    <w:uiPriority w:val="99"/>
    <w:unhideWhenUsed/>
    <w:rsid w:val="00587C95"/>
    <w:rPr>
      <w:color w:val="6EAC1C" w:themeColor="hyperlink"/>
      <w:u w:val="single"/>
    </w:rPr>
  </w:style>
  <w:style w:type="character" w:customStyle="1" w:styleId="Rubrik1Char">
    <w:name w:val="Rubrik 1 Char"/>
    <w:basedOn w:val="Standardstycketeckensnitt"/>
    <w:link w:val="Rubrik1"/>
    <w:uiPriority w:val="9"/>
    <w:rsid w:val="00670E93"/>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81136F"/>
    <w:pPr>
      <w:outlineLvl w:val="9"/>
    </w:pPr>
  </w:style>
  <w:style w:type="paragraph" w:styleId="Innehll1">
    <w:name w:val="toc 1"/>
    <w:basedOn w:val="Normal"/>
    <w:next w:val="Normal"/>
    <w:autoRedefine/>
    <w:uiPriority w:val="39"/>
    <w:unhideWhenUsed/>
    <w:rsid w:val="00587C95"/>
    <w:pPr>
      <w:spacing w:after="100"/>
    </w:pPr>
  </w:style>
  <w:style w:type="character" w:customStyle="1" w:styleId="Rubrik2Char">
    <w:name w:val="Rubrik 2 Char"/>
    <w:basedOn w:val="Standardstycketeckensnitt"/>
    <w:link w:val="Rubrik2"/>
    <w:uiPriority w:val="9"/>
    <w:rsid w:val="0081136F"/>
    <w:rPr>
      <w:rFonts w:asciiTheme="majorHAnsi" w:eastAsiaTheme="majorEastAsia" w:hAnsiTheme="majorHAnsi" w:cstheme="majorBidi"/>
      <w:color w:val="404040" w:themeColor="text1" w:themeTint="BF"/>
      <w:sz w:val="28"/>
      <w:szCs w:val="28"/>
    </w:rPr>
  </w:style>
  <w:style w:type="character" w:customStyle="1" w:styleId="Rubrik3Char">
    <w:name w:val="Rubrik 3 Char"/>
    <w:basedOn w:val="Standardstycketeckensnitt"/>
    <w:link w:val="Rubrik3"/>
    <w:uiPriority w:val="9"/>
    <w:rsid w:val="0081136F"/>
    <w:rPr>
      <w:rFonts w:asciiTheme="majorHAnsi" w:eastAsiaTheme="majorEastAsia" w:hAnsiTheme="majorHAnsi" w:cstheme="majorBidi"/>
      <w:color w:val="335B74" w:themeColor="text2"/>
      <w:sz w:val="24"/>
      <w:szCs w:val="24"/>
    </w:rPr>
  </w:style>
  <w:style w:type="paragraph" w:styleId="Liststycke">
    <w:name w:val="List Paragraph"/>
    <w:basedOn w:val="Normal"/>
    <w:uiPriority w:val="34"/>
    <w:qFormat/>
    <w:rsid w:val="0083082D"/>
    <w:pPr>
      <w:ind w:left="720"/>
      <w:contextualSpacing/>
    </w:pPr>
  </w:style>
  <w:style w:type="paragraph" w:styleId="Innehll2">
    <w:name w:val="toc 2"/>
    <w:basedOn w:val="Normal"/>
    <w:next w:val="Normal"/>
    <w:autoRedefine/>
    <w:uiPriority w:val="39"/>
    <w:unhideWhenUsed/>
    <w:rsid w:val="00E806B1"/>
    <w:pPr>
      <w:spacing w:after="100"/>
      <w:ind w:left="240"/>
    </w:pPr>
  </w:style>
  <w:style w:type="paragraph" w:styleId="Innehll3">
    <w:name w:val="toc 3"/>
    <w:basedOn w:val="Normal"/>
    <w:next w:val="Normal"/>
    <w:autoRedefine/>
    <w:uiPriority w:val="39"/>
    <w:unhideWhenUsed/>
    <w:rsid w:val="00E806B1"/>
    <w:pPr>
      <w:spacing w:after="100"/>
      <w:ind w:left="480"/>
    </w:pPr>
  </w:style>
  <w:style w:type="paragraph" w:styleId="Rubrik">
    <w:name w:val="Title"/>
    <w:basedOn w:val="Normal"/>
    <w:next w:val="Normal"/>
    <w:link w:val="RubrikChar"/>
    <w:uiPriority w:val="10"/>
    <w:qFormat/>
    <w:rsid w:val="0081136F"/>
    <w:pPr>
      <w:spacing w:after="0" w:line="240" w:lineRule="auto"/>
      <w:contextualSpacing/>
    </w:pPr>
    <w:rPr>
      <w:rFonts w:asciiTheme="majorHAnsi" w:eastAsiaTheme="majorEastAsia" w:hAnsiTheme="majorHAnsi" w:cstheme="majorBidi"/>
      <w:color w:val="1CADE4" w:themeColor="accent1"/>
      <w:spacing w:val="-10"/>
      <w:sz w:val="56"/>
      <w:szCs w:val="56"/>
    </w:rPr>
  </w:style>
  <w:style w:type="character" w:customStyle="1" w:styleId="RubrikChar">
    <w:name w:val="Rubrik Char"/>
    <w:basedOn w:val="Standardstycketeckensnitt"/>
    <w:link w:val="Rubrik"/>
    <w:uiPriority w:val="10"/>
    <w:rsid w:val="0081136F"/>
    <w:rPr>
      <w:rFonts w:asciiTheme="majorHAnsi" w:eastAsiaTheme="majorEastAsia" w:hAnsiTheme="majorHAnsi" w:cstheme="majorBidi"/>
      <w:color w:val="1CADE4" w:themeColor="accent1"/>
      <w:spacing w:val="-10"/>
      <w:sz w:val="56"/>
      <w:szCs w:val="56"/>
    </w:rPr>
  </w:style>
  <w:style w:type="character" w:customStyle="1" w:styleId="Rubrik4Char">
    <w:name w:val="Rubrik 4 Char"/>
    <w:basedOn w:val="Standardstycketeckensnitt"/>
    <w:link w:val="Rubrik4"/>
    <w:uiPriority w:val="9"/>
    <w:rsid w:val="0081136F"/>
    <w:rPr>
      <w:rFonts w:asciiTheme="majorHAnsi" w:eastAsiaTheme="majorEastAsia" w:hAnsiTheme="majorHAnsi" w:cstheme="majorBidi"/>
      <w:sz w:val="22"/>
      <w:szCs w:val="22"/>
    </w:rPr>
  </w:style>
  <w:style w:type="table" w:styleId="Tabellrutnt">
    <w:name w:val="Table Grid"/>
    <w:basedOn w:val="Normaltabell"/>
    <w:uiPriority w:val="39"/>
    <w:rsid w:val="00E44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ntljust">
    <w:name w:val="Grid Table Light"/>
    <w:basedOn w:val="Normaltabell"/>
    <w:uiPriority w:val="40"/>
    <w:rsid w:val="00E44D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tshllartext">
    <w:name w:val="Placeholder Text"/>
    <w:basedOn w:val="Standardstycketeckensnitt"/>
    <w:uiPriority w:val="99"/>
    <w:semiHidden/>
    <w:rsid w:val="00BF1411"/>
    <w:rPr>
      <w:color w:val="808080"/>
    </w:rPr>
  </w:style>
  <w:style w:type="character" w:styleId="Olstomnmnande">
    <w:name w:val="Unresolved Mention"/>
    <w:basedOn w:val="Standardstycketeckensnitt"/>
    <w:uiPriority w:val="99"/>
    <w:semiHidden/>
    <w:unhideWhenUsed/>
    <w:rsid w:val="00F539A0"/>
    <w:rPr>
      <w:color w:val="605E5C"/>
      <w:shd w:val="clear" w:color="auto" w:fill="E1DFDD"/>
    </w:rPr>
  </w:style>
  <w:style w:type="table" w:styleId="Rutntstabell1ljusdekorfrg1">
    <w:name w:val="Grid Table 1 Light Accent 1"/>
    <w:basedOn w:val="Normaltabell"/>
    <w:uiPriority w:val="46"/>
    <w:rsid w:val="00F539A0"/>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5Char">
    <w:name w:val="Rubrik 5 Char"/>
    <w:basedOn w:val="Standardstycketeckensnitt"/>
    <w:link w:val="Rubrik5"/>
    <w:uiPriority w:val="9"/>
    <w:semiHidden/>
    <w:rsid w:val="0081136F"/>
    <w:rPr>
      <w:rFonts w:asciiTheme="majorHAnsi" w:eastAsiaTheme="majorEastAsia" w:hAnsiTheme="majorHAnsi" w:cstheme="majorBidi"/>
      <w:color w:val="335B74" w:themeColor="text2"/>
      <w:sz w:val="22"/>
      <w:szCs w:val="22"/>
    </w:rPr>
  </w:style>
  <w:style w:type="character" w:styleId="AnvndHyperlnk">
    <w:name w:val="FollowedHyperlink"/>
    <w:basedOn w:val="Standardstycketeckensnitt"/>
    <w:uiPriority w:val="99"/>
    <w:semiHidden/>
    <w:unhideWhenUsed/>
    <w:rsid w:val="00153AA9"/>
    <w:rPr>
      <w:color w:val="B26B02" w:themeColor="followedHyperlink"/>
      <w:u w:val="single"/>
    </w:rPr>
  </w:style>
  <w:style w:type="character" w:customStyle="1" w:styleId="Rubrik6Char">
    <w:name w:val="Rubrik 6 Char"/>
    <w:basedOn w:val="Standardstycketeckensnitt"/>
    <w:link w:val="Rubrik6"/>
    <w:uiPriority w:val="9"/>
    <w:semiHidden/>
    <w:rsid w:val="0081136F"/>
    <w:rPr>
      <w:rFonts w:asciiTheme="majorHAnsi" w:eastAsiaTheme="majorEastAsia" w:hAnsiTheme="majorHAnsi" w:cstheme="majorBidi"/>
      <w:i/>
      <w:iCs/>
      <w:color w:val="335B74" w:themeColor="text2"/>
      <w:sz w:val="21"/>
      <w:szCs w:val="21"/>
    </w:rPr>
  </w:style>
  <w:style w:type="character" w:customStyle="1" w:styleId="Rubrik7Char">
    <w:name w:val="Rubrik 7 Char"/>
    <w:basedOn w:val="Standardstycketeckensnitt"/>
    <w:link w:val="Rubrik7"/>
    <w:uiPriority w:val="9"/>
    <w:semiHidden/>
    <w:rsid w:val="0081136F"/>
    <w:rPr>
      <w:rFonts w:asciiTheme="majorHAnsi" w:eastAsiaTheme="majorEastAsia" w:hAnsiTheme="majorHAnsi" w:cstheme="majorBidi"/>
      <w:i/>
      <w:iCs/>
      <w:color w:val="0D5672" w:themeColor="accent1" w:themeShade="80"/>
      <w:sz w:val="21"/>
      <w:szCs w:val="21"/>
    </w:rPr>
  </w:style>
  <w:style w:type="character" w:customStyle="1" w:styleId="Rubrik8Char">
    <w:name w:val="Rubrik 8 Char"/>
    <w:basedOn w:val="Standardstycketeckensnitt"/>
    <w:link w:val="Rubrik8"/>
    <w:uiPriority w:val="9"/>
    <w:semiHidden/>
    <w:rsid w:val="0081136F"/>
    <w:rPr>
      <w:rFonts w:asciiTheme="majorHAnsi" w:eastAsiaTheme="majorEastAsia" w:hAnsiTheme="majorHAnsi" w:cstheme="majorBidi"/>
      <w:b/>
      <w:bCs/>
      <w:color w:val="335B74" w:themeColor="text2"/>
    </w:rPr>
  </w:style>
  <w:style w:type="character" w:customStyle="1" w:styleId="Rubrik9Char">
    <w:name w:val="Rubrik 9 Char"/>
    <w:basedOn w:val="Standardstycketeckensnitt"/>
    <w:link w:val="Rubrik9"/>
    <w:uiPriority w:val="9"/>
    <w:semiHidden/>
    <w:rsid w:val="0081136F"/>
    <w:rPr>
      <w:rFonts w:asciiTheme="majorHAnsi" w:eastAsiaTheme="majorEastAsia" w:hAnsiTheme="majorHAnsi" w:cstheme="majorBidi"/>
      <w:b/>
      <w:bCs/>
      <w:i/>
      <w:iCs/>
      <w:color w:val="335B74" w:themeColor="text2"/>
    </w:rPr>
  </w:style>
  <w:style w:type="paragraph" w:styleId="Beskrivning">
    <w:name w:val="caption"/>
    <w:basedOn w:val="Normal"/>
    <w:next w:val="Normal"/>
    <w:uiPriority w:val="35"/>
    <w:semiHidden/>
    <w:unhideWhenUsed/>
    <w:qFormat/>
    <w:rsid w:val="0081136F"/>
    <w:pPr>
      <w:spacing w:line="240" w:lineRule="auto"/>
    </w:pPr>
    <w:rPr>
      <w:b/>
      <w:bCs/>
      <w:smallCaps/>
      <w:color w:val="595959" w:themeColor="text1" w:themeTint="A6"/>
      <w:spacing w:val="6"/>
    </w:rPr>
  </w:style>
  <w:style w:type="paragraph" w:styleId="Underrubrik">
    <w:name w:val="Subtitle"/>
    <w:basedOn w:val="Normal"/>
    <w:next w:val="Normal"/>
    <w:link w:val="UnderrubrikChar"/>
    <w:uiPriority w:val="11"/>
    <w:qFormat/>
    <w:rsid w:val="0081136F"/>
    <w:pPr>
      <w:numPr>
        <w:ilvl w:val="1"/>
      </w:numPr>
      <w:spacing w:line="240" w:lineRule="auto"/>
    </w:pPr>
    <w:rPr>
      <w:rFonts w:asciiTheme="majorHAnsi" w:eastAsiaTheme="majorEastAsia" w:hAnsiTheme="majorHAnsi" w:cstheme="majorBidi"/>
      <w:sz w:val="24"/>
      <w:szCs w:val="24"/>
    </w:rPr>
  </w:style>
  <w:style w:type="character" w:customStyle="1" w:styleId="UnderrubrikChar">
    <w:name w:val="Underrubrik Char"/>
    <w:basedOn w:val="Standardstycketeckensnitt"/>
    <w:link w:val="Underrubrik"/>
    <w:uiPriority w:val="11"/>
    <w:rsid w:val="0081136F"/>
    <w:rPr>
      <w:rFonts w:asciiTheme="majorHAnsi" w:eastAsiaTheme="majorEastAsia" w:hAnsiTheme="majorHAnsi" w:cstheme="majorBidi"/>
      <w:sz w:val="24"/>
      <w:szCs w:val="24"/>
    </w:rPr>
  </w:style>
  <w:style w:type="character" w:styleId="Stark">
    <w:name w:val="Strong"/>
    <w:basedOn w:val="Standardstycketeckensnitt"/>
    <w:uiPriority w:val="22"/>
    <w:qFormat/>
    <w:rsid w:val="0081136F"/>
    <w:rPr>
      <w:b/>
      <w:bCs/>
    </w:rPr>
  </w:style>
  <w:style w:type="character" w:styleId="Betoning">
    <w:name w:val="Emphasis"/>
    <w:basedOn w:val="Standardstycketeckensnitt"/>
    <w:uiPriority w:val="20"/>
    <w:qFormat/>
    <w:rsid w:val="0081136F"/>
    <w:rPr>
      <w:i/>
      <w:iCs/>
    </w:rPr>
  </w:style>
  <w:style w:type="paragraph" w:styleId="Citat">
    <w:name w:val="Quote"/>
    <w:basedOn w:val="Normal"/>
    <w:next w:val="Normal"/>
    <w:link w:val="CitatChar"/>
    <w:uiPriority w:val="29"/>
    <w:qFormat/>
    <w:rsid w:val="0081136F"/>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81136F"/>
    <w:rPr>
      <w:i/>
      <w:iCs/>
      <w:color w:val="404040" w:themeColor="text1" w:themeTint="BF"/>
    </w:rPr>
  </w:style>
  <w:style w:type="paragraph" w:styleId="Starktcitat">
    <w:name w:val="Intense Quote"/>
    <w:basedOn w:val="Normal"/>
    <w:next w:val="Normal"/>
    <w:link w:val="StarktcitatChar"/>
    <w:uiPriority w:val="30"/>
    <w:qFormat/>
    <w:rsid w:val="0081136F"/>
    <w:pPr>
      <w:pBdr>
        <w:left w:val="single" w:sz="18" w:space="12" w:color="1CADE4" w:themeColor="accent1"/>
      </w:pBdr>
      <w:spacing w:before="100" w:beforeAutospacing="1" w:line="300" w:lineRule="auto"/>
      <w:ind w:left="1224" w:right="1224"/>
    </w:pPr>
    <w:rPr>
      <w:rFonts w:asciiTheme="majorHAnsi" w:eastAsiaTheme="majorEastAsia" w:hAnsiTheme="majorHAnsi" w:cstheme="majorBidi"/>
      <w:color w:val="1CADE4" w:themeColor="accent1"/>
      <w:sz w:val="28"/>
      <w:szCs w:val="28"/>
    </w:rPr>
  </w:style>
  <w:style w:type="character" w:customStyle="1" w:styleId="StarktcitatChar">
    <w:name w:val="Starkt citat Char"/>
    <w:basedOn w:val="Standardstycketeckensnitt"/>
    <w:link w:val="Starktcitat"/>
    <w:uiPriority w:val="30"/>
    <w:rsid w:val="0081136F"/>
    <w:rPr>
      <w:rFonts w:asciiTheme="majorHAnsi" w:eastAsiaTheme="majorEastAsia" w:hAnsiTheme="majorHAnsi" w:cstheme="majorBidi"/>
      <w:color w:val="1CADE4" w:themeColor="accent1"/>
      <w:sz w:val="28"/>
      <w:szCs w:val="28"/>
    </w:rPr>
  </w:style>
  <w:style w:type="character" w:styleId="Diskretbetoning">
    <w:name w:val="Subtle Emphasis"/>
    <w:basedOn w:val="Standardstycketeckensnitt"/>
    <w:uiPriority w:val="19"/>
    <w:qFormat/>
    <w:rsid w:val="0081136F"/>
    <w:rPr>
      <w:i/>
      <w:iCs/>
      <w:color w:val="404040" w:themeColor="text1" w:themeTint="BF"/>
    </w:rPr>
  </w:style>
  <w:style w:type="character" w:styleId="Starkbetoning">
    <w:name w:val="Intense Emphasis"/>
    <w:basedOn w:val="Standardstycketeckensnitt"/>
    <w:uiPriority w:val="21"/>
    <w:qFormat/>
    <w:rsid w:val="0081136F"/>
    <w:rPr>
      <w:b/>
      <w:bCs/>
      <w:i/>
      <w:iCs/>
    </w:rPr>
  </w:style>
  <w:style w:type="character" w:styleId="Diskretreferens">
    <w:name w:val="Subtle Reference"/>
    <w:basedOn w:val="Standardstycketeckensnitt"/>
    <w:uiPriority w:val="31"/>
    <w:qFormat/>
    <w:rsid w:val="0081136F"/>
    <w:rPr>
      <w:smallCaps/>
      <w:color w:val="404040" w:themeColor="text1" w:themeTint="BF"/>
      <w:u w:val="single" w:color="7F7F7F" w:themeColor="text1" w:themeTint="80"/>
    </w:rPr>
  </w:style>
  <w:style w:type="character" w:styleId="Starkreferens">
    <w:name w:val="Intense Reference"/>
    <w:basedOn w:val="Standardstycketeckensnitt"/>
    <w:uiPriority w:val="32"/>
    <w:qFormat/>
    <w:rsid w:val="0081136F"/>
    <w:rPr>
      <w:b/>
      <w:bCs/>
      <w:smallCaps/>
      <w:spacing w:val="5"/>
      <w:u w:val="single"/>
    </w:rPr>
  </w:style>
  <w:style w:type="character" w:styleId="Bokenstitel">
    <w:name w:val="Book Title"/>
    <w:basedOn w:val="Standardstycketeckensnitt"/>
    <w:uiPriority w:val="33"/>
    <w:qFormat/>
    <w:rsid w:val="0081136F"/>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926076">
      <w:bodyDiv w:val="1"/>
      <w:marLeft w:val="0"/>
      <w:marRight w:val="0"/>
      <w:marTop w:val="0"/>
      <w:marBottom w:val="0"/>
      <w:divBdr>
        <w:top w:val="none" w:sz="0" w:space="0" w:color="auto"/>
        <w:left w:val="none" w:sz="0" w:space="0" w:color="auto"/>
        <w:bottom w:val="none" w:sz="0" w:space="0" w:color="auto"/>
        <w:right w:val="none" w:sz="0" w:space="0" w:color="auto"/>
      </w:divBdr>
    </w:div>
    <w:div w:id="1297681566">
      <w:bodyDiv w:val="1"/>
      <w:marLeft w:val="0"/>
      <w:marRight w:val="0"/>
      <w:marTop w:val="0"/>
      <w:marBottom w:val="0"/>
      <w:divBdr>
        <w:top w:val="none" w:sz="0" w:space="0" w:color="auto"/>
        <w:left w:val="none" w:sz="0" w:space="0" w:color="auto"/>
        <w:bottom w:val="none" w:sz="0" w:space="0" w:color="auto"/>
        <w:right w:val="none" w:sz="0" w:space="0" w:color="auto"/>
      </w:divBdr>
    </w:div>
    <w:div w:id="182524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k\Downloads\Arbetsmiljo_under_10_anstallda\Arbetsmilj&#246;%20under%2010%20anst&#228;llda\Arbetsmilj&#246;%20under%2010%20anst&#228;lld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03E38AE26A46D79E4CD9B41E3FDFE8"/>
        <w:category>
          <w:name w:val="Allmänt"/>
          <w:gallery w:val="placeholder"/>
        </w:category>
        <w:types>
          <w:type w:val="bbPlcHdr"/>
        </w:types>
        <w:behaviors>
          <w:behavior w:val="content"/>
        </w:behaviors>
        <w:guid w:val="{52EFF417-6E77-421C-B39B-EC2DAB6DB36F}"/>
      </w:docPartPr>
      <w:docPartBody>
        <w:p w:rsidR="00842130" w:rsidRDefault="00AF5099" w:rsidP="00AF5099">
          <w:pPr>
            <w:pStyle w:val="9303E38AE26A46D79E4CD9B41E3FDFE8"/>
          </w:pPr>
          <w:r w:rsidRPr="00681CF2">
            <w:rPr>
              <w:rStyle w:val="Platshllartext"/>
            </w:rPr>
            <w:t>Klicka eller tryck här för att ange text.</w:t>
          </w:r>
        </w:p>
      </w:docPartBody>
    </w:docPart>
    <w:docPart>
      <w:docPartPr>
        <w:name w:val="7B5481D751F3477789730A8F74F80EC7"/>
        <w:category>
          <w:name w:val="Allmänt"/>
          <w:gallery w:val="placeholder"/>
        </w:category>
        <w:types>
          <w:type w:val="bbPlcHdr"/>
        </w:types>
        <w:behaviors>
          <w:behavior w:val="content"/>
        </w:behaviors>
        <w:guid w:val="{799BC315-A5E2-4A2F-9A3F-5A504467CFC3}"/>
      </w:docPartPr>
      <w:docPartBody>
        <w:p w:rsidR="00842130" w:rsidRDefault="00AF5099" w:rsidP="00AF5099">
          <w:pPr>
            <w:pStyle w:val="7B5481D751F3477789730A8F74F80EC7"/>
          </w:pPr>
          <w:r w:rsidRPr="00681CF2">
            <w:rPr>
              <w:rStyle w:val="Platshllartext"/>
            </w:rPr>
            <w:t>Klicka eller tryck här för att ange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99"/>
    <w:rsid w:val="006E10B1"/>
    <w:rsid w:val="007F628A"/>
    <w:rsid w:val="00831E05"/>
    <w:rsid w:val="00842130"/>
    <w:rsid w:val="008F34D2"/>
    <w:rsid w:val="009E4CED"/>
    <w:rsid w:val="00AF5099"/>
    <w:rsid w:val="00B21A0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F5099"/>
    <w:rPr>
      <w:color w:val="808080"/>
    </w:rPr>
  </w:style>
  <w:style w:type="paragraph" w:customStyle="1" w:styleId="9303E38AE26A46D79E4CD9B41E3FDFE8">
    <w:name w:val="9303E38AE26A46D79E4CD9B41E3FDFE8"/>
    <w:rsid w:val="00AF5099"/>
  </w:style>
  <w:style w:type="paragraph" w:customStyle="1" w:styleId="7B5481D751F3477789730A8F74F80EC7">
    <w:name w:val="7B5481D751F3477789730A8F74F80EC7"/>
    <w:rsid w:val="00AF50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307D35-6083-42CB-B655-2E2E8BF25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Arbetsmiljö under 10 anställda</Template>
  <TotalTime>45</TotalTime>
  <Pages>7</Pages>
  <Words>774</Words>
  <Characters>4105</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Körjournal</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Säkerhetskontroll</dc:title>
  <dc:subject>Bilaga till Fordonspolicy</dc:subject>
  <dc:creator>Detta är en produkt från Kvalitetsdokument.se</dc:creator>
  <cp:keywords/>
  <dc:description/>
  <cp:lastModifiedBy>Patrik Kürtök</cp:lastModifiedBy>
  <cp:revision>7</cp:revision>
  <dcterms:created xsi:type="dcterms:W3CDTF">2025-12-01T14:48:00Z</dcterms:created>
  <dcterms:modified xsi:type="dcterms:W3CDTF">2025-12-02T11:24:00Z</dcterms:modified>
</cp:coreProperties>
</file>